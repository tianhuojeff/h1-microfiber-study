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9B940" w14:textId="0BA376E8" w:rsidR="00E12727" w:rsidRPr="00E57FBE" w:rsidRDefault="00E12727" w:rsidP="00E57FBE">
      <w:pPr>
        <w:jc w:val="left"/>
        <w:rPr>
          <w:rFonts w:cs="Times"/>
          <w:b/>
        </w:rPr>
      </w:pPr>
      <w:r>
        <w:rPr>
          <w:rFonts w:cs="Times"/>
          <w:b/>
        </w:rPr>
        <w:t>S</w:t>
      </w:r>
      <w:r w:rsidR="00E73C17">
        <w:rPr>
          <w:rFonts w:cs="Times"/>
          <w:b/>
        </w:rPr>
        <w:t>4</w:t>
      </w:r>
      <w:r w:rsidR="00A8588C" w:rsidRPr="00A8588C">
        <w:rPr>
          <w:rFonts w:cs="Times"/>
        </w:rPr>
        <w:t xml:space="preserve"> </w:t>
      </w:r>
      <w:r w:rsidR="0088058A" w:rsidRPr="0088058A">
        <w:rPr>
          <w:rFonts w:cs="Times"/>
          <w:b/>
        </w:rPr>
        <w:t xml:space="preserve">Table. </w:t>
      </w:r>
      <w:r w:rsidR="003C0BEC" w:rsidRPr="00FF5818">
        <w:rPr>
          <w:rFonts w:cs="Times"/>
          <w:b/>
        </w:rPr>
        <w:t>Load masses and microfiber masses for 79 European soiled consumer wash loads (n</w:t>
      </w:r>
      <w:r w:rsidR="00BF09EC">
        <w:rPr>
          <w:rFonts w:cs="Times"/>
          <w:b/>
        </w:rPr>
        <w:t xml:space="preserve"> </w:t>
      </w:r>
      <w:r w:rsidR="003C0BEC" w:rsidRPr="00FF5818">
        <w:rPr>
          <w:rFonts w:cs="Times"/>
          <w:b/>
        </w:rPr>
        <w:t>=</w:t>
      </w:r>
      <w:r w:rsidR="00BF09EC">
        <w:rPr>
          <w:rFonts w:cs="Times"/>
          <w:b/>
        </w:rPr>
        <w:t xml:space="preserve"> </w:t>
      </w:r>
      <w:r w:rsidR="003C0BEC" w:rsidRPr="00FF5818">
        <w:rPr>
          <w:rFonts w:cs="Times"/>
          <w:b/>
        </w:rPr>
        <w:t>79).</w:t>
      </w:r>
      <w:bookmarkStart w:id="0" w:name="_GoBack"/>
      <w:bookmarkEnd w:id="0"/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58"/>
        <w:gridCol w:w="2229"/>
        <w:gridCol w:w="2264"/>
        <w:gridCol w:w="2265"/>
      </w:tblGrid>
      <w:tr w:rsidR="00E57FBE" w14:paraId="0102B31B" w14:textId="77777777" w:rsidTr="00F20604">
        <w:trPr>
          <w:trHeight w:val="20"/>
          <w:jc w:val="center"/>
        </w:trPr>
        <w:tc>
          <w:tcPr>
            <w:tcW w:w="2337" w:type="dxa"/>
          </w:tcPr>
          <w:p w14:paraId="1230DB8E" w14:textId="6105BC3A" w:rsidR="00E57FBE" w:rsidRPr="00264364" w:rsidRDefault="00E57FBE" w:rsidP="00F20604">
            <w:pPr>
              <w:spacing w:after="0"/>
              <w:jc w:val="center"/>
              <w:rPr>
                <w:rFonts w:cs="Times"/>
                <w:b/>
                <w:sz w:val="22"/>
              </w:rPr>
            </w:pPr>
            <w:r w:rsidRPr="00264364">
              <w:rPr>
                <w:rFonts w:cs="Times"/>
                <w:b/>
                <w:sz w:val="22"/>
              </w:rPr>
              <w:t>Reference</w:t>
            </w:r>
          </w:p>
        </w:tc>
        <w:tc>
          <w:tcPr>
            <w:tcW w:w="2338" w:type="dxa"/>
          </w:tcPr>
          <w:p w14:paraId="42D284B2" w14:textId="77777777" w:rsidR="00E57FBE" w:rsidRPr="00264364" w:rsidRDefault="00E57FBE" w:rsidP="00F20604">
            <w:pPr>
              <w:spacing w:after="0"/>
              <w:jc w:val="center"/>
              <w:rPr>
                <w:rFonts w:cs="Times"/>
                <w:b/>
                <w:sz w:val="22"/>
              </w:rPr>
            </w:pPr>
            <w:r w:rsidRPr="00264364">
              <w:rPr>
                <w:rFonts w:cs="Times"/>
                <w:b/>
                <w:sz w:val="22"/>
              </w:rPr>
              <w:t>Load mass</w:t>
            </w:r>
          </w:p>
          <w:p w14:paraId="776397FF" w14:textId="213967B3" w:rsidR="00E57FBE" w:rsidRPr="00264364" w:rsidRDefault="00E57FBE" w:rsidP="00F20604">
            <w:pPr>
              <w:spacing w:after="0"/>
              <w:jc w:val="center"/>
              <w:rPr>
                <w:rFonts w:cs="Times"/>
                <w:b/>
                <w:sz w:val="22"/>
              </w:rPr>
            </w:pPr>
            <w:r w:rsidRPr="00264364">
              <w:rPr>
                <w:rFonts w:cs="Times"/>
                <w:b/>
                <w:sz w:val="22"/>
              </w:rPr>
              <w:t>(kg)</w:t>
            </w:r>
          </w:p>
        </w:tc>
        <w:tc>
          <w:tcPr>
            <w:tcW w:w="2337" w:type="dxa"/>
          </w:tcPr>
          <w:p w14:paraId="740CA81E" w14:textId="01A376CF" w:rsidR="00E57FBE" w:rsidRPr="00264364" w:rsidRDefault="00E57FBE" w:rsidP="00F20604">
            <w:pPr>
              <w:spacing w:after="0"/>
              <w:jc w:val="center"/>
              <w:rPr>
                <w:rFonts w:cs="Times"/>
                <w:b/>
                <w:sz w:val="22"/>
              </w:rPr>
            </w:pPr>
            <w:r w:rsidRPr="00264364">
              <w:rPr>
                <w:rFonts w:cs="Times"/>
                <w:b/>
                <w:sz w:val="22"/>
              </w:rPr>
              <w:t>Microfiber mass (mg)</w:t>
            </w:r>
          </w:p>
        </w:tc>
        <w:tc>
          <w:tcPr>
            <w:tcW w:w="2338" w:type="dxa"/>
          </w:tcPr>
          <w:p w14:paraId="3E86607E" w14:textId="6FD4A8E5" w:rsidR="00E57FBE" w:rsidRPr="00264364" w:rsidRDefault="00E57FBE" w:rsidP="00F20604">
            <w:pPr>
              <w:spacing w:after="0"/>
              <w:jc w:val="center"/>
              <w:rPr>
                <w:rFonts w:cs="Times"/>
                <w:b/>
                <w:sz w:val="22"/>
              </w:rPr>
            </w:pPr>
            <w:r w:rsidRPr="00264364">
              <w:rPr>
                <w:rFonts w:cs="Times"/>
                <w:b/>
                <w:sz w:val="22"/>
              </w:rPr>
              <w:t>Microfiber release (ppm)*</w:t>
            </w:r>
          </w:p>
        </w:tc>
      </w:tr>
      <w:tr w:rsidR="00264364" w14:paraId="0FC2A5F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B942030" w14:textId="4CB0520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</w:t>
            </w:r>
          </w:p>
        </w:tc>
        <w:tc>
          <w:tcPr>
            <w:tcW w:w="2338" w:type="dxa"/>
          </w:tcPr>
          <w:p w14:paraId="0CA3A908" w14:textId="2328273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2.55</w:t>
            </w:r>
          </w:p>
        </w:tc>
        <w:tc>
          <w:tcPr>
            <w:tcW w:w="2337" w:type="dxa"/>
          </w:tcPr>
          <w:p w14:paraId="7D985857" w14:textId="3A39369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317.2</w:t>
            </w:r>
          </w:p>
        </w:tc>
        <w:tc>
          <w:tcPr>
            <w:tcW w:w="2338" w:type="dxa"/>
          </w:tcPr>
          <w:p w14:paraId="588209E6" w14:textId="334A016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124.41</w:t>
            </w:r>
          </w:p>
        </w:tc>
      </w:tr>
      <w:tr w:rsidR="00264364" w14:paraId="0BAFB90D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39665777" w14:textId="2348219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</w:t>
            </w:r>
          </w:p>
        </w:tc>
        <w:tc>
          <w:tcPr>
            <w:tcW w:w="2338" w:type="dxa"/>
          </w:tcPr>
          <w:p w14:paraId="26363C6F" w14:textId="56747F6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2.95</w:t>
            </w:r>
          </w:p>
        </w:tc>
        <w:tc>
          <w:tcPr>
            <w:tcW w:w="2337" w:type="dxa"/>
          </w:tcPr>
          <w:p w14:paraId="09B93DC0" w14:textId="3FF0A29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180.8</w:t>
            </w:r>
          </w:p>
        </w:tc>
        <w:tc>
          <w:tcPr>
            <w:tcW w:w="2338" w:type="dxa"/>
          </w:tcPr>
          <w:p w14:paraId="2282B6E8" w14:textId="392427E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61.30</w:t>
            </w:r>
          </w:p>
        </w:tc>
      </w:tr>
      <w:tr w:rsidR="00264364" w14:paraId="60E52A8A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F5AE83C" w14:textId="213DCDD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</w:t>
            </w:r>
          </w:p>
        </w:tc>
        <w:tc>
          <w:tcPr>
            <w:tcW w:w="2338" w:type="dxa"/>
          </w:tcPr>
          <w:p w14:paraId="0D8C2EB3" w14:textId="4E48953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1.96</w:t>
            </w:r>
          </w:p>
        </w:tc>
        <w:tc>
          <w:tcPr>
            <w:tcW w:w="2337" w:type="dxa"/>
          </w:tcPr>
          <w:p w14:paraId="55E847E4" w14:textId="0D99486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305.7</w:t>
            </w:r>
          </w:p>
        </w:tc>
        <w:tc>
          <w:tcPr>
            <w:tcW w:w="2338" w:type="dxa"/>
          </w:tcPr>
          <w:p w14:paraId="4B1ADEE1" w14:textId="3B1C9DB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155.97</w:t>
            </w:r>
          </w:p>
        </w:tc>
      </w:tr>
      <w:tr w:rsidR="00264364" w14:paraId="0B779F4E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29DD0F0" w14:textId="5B0F649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</w:t>
            </w:r>
          </w:p>
        </w:tc>
        <w:tc>
          <w:tcPr>
            <w:tcW w:w="2338" w:type="dxa"/>
          </w:tcPr>
          <w:p w14:paraId="0B657B1B" w14:textId="51924AE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2.57</w:t>
            </w:r>
          </w:p>
        </w:tc>
        <w:tc>
          <w:tcPr>
            <w:tcW w:w="2337" w:type="dxa"/>
          </w:tcPr>
          <w:p w14:paraId="4F306E35" w14:textId="4C7A717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164.7</w:t>
            </w:r>
          </w:p>
        </w:tc>
        <w:tc>
          <w:tcPr>
            <w:tcW w:w="2338" w:type="dxa"/>
          </w:tcPr>
          <w:p w14:paraId="1000D853" w14:textId="53DA6D0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64.07</w:t>
            </w:r>
          </w:p>
        </w:tc>
      </w:tr>
      <w:tr w:rsidR="00264364" w14:paraId="55622A8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7271AD4" w14:textId="78939FE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</w:t>
            </w:r>
          </w:p>
        </w:tc>
        <w:tc>
          <w:tcPr>
            <w:tcW w:w="2338" w:type="dxa"/>
          </w:tcPr>
          <w:p w14:paraId="023CDFEE" w14:textId="745088E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2.04</w:t>
            </w:r>
          </w:p>
        </w:tc>
        <w:tc>
          <w:tcPr>
            <w:tcW w:w="2337" w:type="dxa"/>
          </w:tcPr>
          <w:p w14:paraId="746767AD" w14:textId="105F3C2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751.4</w:t>
            </w:r>
          </w:p>
        </w:tc>
        <w:tc>
          <w:tcPr>
            <w:tcW w:w="2338" w:type="dxa"/>
          </w:tcPr>
          <w:p w14:paraId="3E015D39" w14:textId="7D95D50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368.32</w:t>
            </w:r>
          </w:p>
        </w:tc>
      </w:tr>
      <w:tr w:rsidR="00264364" w14:paraId="33E07B5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32072AB5" w14:textId="5269EB4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</w:t>
            </w:r>
          </w:p>
        </w:tc>
        <w:tc>
          <w:tcPr>
            <w:tcW w:w="2338" w:type="dxa"/>
          </w:tcPr>
          <w:p w14:paraId="57FE202B" w14:textId="50A047C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3.09</w:t>
            </w:r>
          </w:p>
        </w:tc>
        <w:tc>
          <w:tcPr>
            <w:tcW w:w="2337" w:type="dxa"/>
          </w:tcPr>
          <w:p w14:paraId="4B24F739" w14:textId="30940CF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243.0</w:t>
            </w:r>
          </w:p>
        </w:tc>
        <w:tc>
          <w:tcPr>
            <w:tcW w:w="2338" w:type="dxa"/>
          </w:tcPr>
          <w:p w14:paraId="642D2B3C" w14:textId="781A307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78.65</w:t>
            </w:r>
          </w:p>
        </w:tc>
      </w:tr>
      <w:tr w:rsidR="00264364" w14:paraId="123DF52A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5E934BD" w14:textId="44731F8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</w:t>
            </w:r>
          </w:p>
        </w:tc>
        <w:tc>
          <w:tcPr>
            <w:tcW w:w="2338" w:type="dxa"/>
          </w:tcPr>
          <w:p w14:paraId="1E9918F8" w14:textId="2FEF6D7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2.80</w:t>
            </w:r>
          </w:p>
        </w:tc>
        <w:tc>
          <w:tcPr>
            <w:tcW w:w="2337" w:type="dxa"/>
          </w:tcPr>
          <w:p w14:paraId="725FA18E" w14:textId="3AC26DA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237.7</w:t>
            </w:r>
          </w:p>
        </w:tc>
        <w:tc>
          <w:tcPr>
            <w:tcW w:w="2338" w:type="dxa"/>
          </w:tcPr>
          <w:p w14:paraId="59C5BF04" w14:textId="1FC1B3E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84.89</w:t>
            </w:r>
          </w:p>
        </w:tc>
      </w:tr>
      <w:tr w:rsidR="00264364" w14:paraId="4ECE83C8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DF317A2" w14:textId="0F8CCAF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8</w:t>
            </w:r>
          </w:p>
        </w:tc>
        <w:tc>
          <w:tcPr>
            <w:tcW w:w="2338" w:type="dxa"/>
          </w:tcPr>
          <w:p w14:paraId="21DE97B7" w14:textId="0F487BC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2.40</w:t>
            </w:r>
          </w:p>
        </w:tc>
        <w:tc>
          <w:tcPr>
            <w:tcW w:w="2337" w:type="dxa"/>
          </w:tcPr>
          <w:p w14:paraId="736F16AD" w14:textId="4FF52DD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160.3</w:t>
            </w:r>
          </w:p>
        </w:tc>
        <w:tc>
          <w:tcPr>
            <w:tcW w:w="2338" w:type="dxa"/>
          </w:tcPr>
          <w:p w14:paraId="07C5EAD4" w14:textId="6520403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66.81</w:t>
            </w:r>
          </w:p>
        </w:tc>
      </w:tr>
      <w:tr w:rsidR="00264364" w14:paraId="45A44C0D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3A27568" w14:textId="27525E0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9</w:t>
            </w:r>
          </w:p>
        </w:tc>
        <w:tc>
          <w:tcPr>
            <w:tcW w:w="2338" w:type="dxa"/>
          </w:tcPr>
          <w:p w14:paraId="6A7F0A3E" w14:textId="6AC2391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2.72</w:t>
            </w:r>
          </w:p>
        </w:tc>
        <w:tc>
          <w:tcPr>
            <w:tcW w:w="2337" w:type="dxa"/>
          </w:tcPr>
          <w:p w14:paraId="26B8E935" w14:textId="0BEC048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280.1</w:t>
            </w:r>
          </w:p>
        </w:tc>
        <w:tc>
          <w:tcPr>
            <w:tcW w:w="2338" w:type="dxa"/>
          </w:tcPr>
          <w:p w14:paraId="1ED75353" w14:textId="214C9C3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102.98</w:t>
            </w:r>
          </w:p>
        </w:tc>
      </w:tr>
      <w:tr w:rsidR="00264364" w14:paraId="77483F46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B0671B4" w14:textId="1DEE5AF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</w:t>
            </w:r>
          </w:p>
        </w:tc>
        <w:tc>
          <w:tcPr>
            <w:tcW w:w="2338" w:type="dxa"/>
          </w:tcPr>
          <w:p w14:paraId="5144DE35" w14:textId="381439F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2.09</w:t>
            </w:r>
          </w:p>
        </w:tc>
        <w:tc>
          <w:tcPr>
            <w:tcW w:w="2337" w:type="dxa"/>
          </w:tcPr>
          <w:p w14:paraId="5A0D6C99" w14:textId="7876285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431.2</w:t>
            </w:r>
          </w:p>
        </w:tc>
        <w:tc>
          <w:tcPr>
            <w:tcW w:w="2338" w:type="dxa"/>
          </w:tcPr>
          <w:p w14:paraId="500BFF26" w14:textId="13124EE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206.31</w:t>
            </w:r>
          </w:p>
        </w:tc>
      </w:tr>
      <w:tr w:rsidR="00264364" w14:paraId="2F4A14B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9B064E8" w14:textId="5C25359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</w:t>
            </w:r>
          </w:p>
        </w:tc>
        <w:tc>
          <w:tcPr>
            <w:tcW w:w="2338" w:type="dxa"/>
          </w:tcPr>
          <w:p w14:paraId="6F1BD126" w14:textId="7B0064B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2.69</w:t>
            </w:r>
          </w:p>
        </w:tc>
        <w:tc>
          <w:tcPr>
            <w:tcW w:w="2337" w:type="dxa"/>
          </w:tcPr>
          <w:p w14:paraId="193399D7" w14:textId="67F7BE5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119.5</w:t>
            </w:r>
          </w:p>
        </w:tc>
        <w:tc>
          <w:tcPr>
            <w:tcW w:w="2338" w:type="dxa"/>
          </w:tcPr>
          <w:p w14:paraId="6BA18A78" w14:textId="406930E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44.41</w:t>
            </w:r>
          </w:p>
        </w:tc>
      </w:tr>
      <w:tr w:rsidR="00264364" w14:paraId="746F69E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80A1C94" w14:textId="1A86872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12</w:t>
            </w:r>
          </w:p>
        </w:tc>
        <w:tc>
          <w:tcPr>
            <w:tcW w:w="2338" w:type="dxa"/>
          </w:tcPr>
          <w:p w14:paraId="46F74104" w14:textId="59248BD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2.52</w:t>
            </w:r>
          </w:p>
        </w:tc>
        <w:tc>
          <w:tcPr>
            <w:tcW w:w="2337" w:type="dxa"/>
          </w:tcPr>
          <w:p w14:paraId="16861BD5" w14:textId="264E1D4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148.2</w:t>
            </w:r>
          </w:p>
        </w:tc>
        <w:tc>
          <w:tcPr>
            <w:tcW w:w="2338" w:type="dxa"/>
          </w:tcPr>
          <w:p w14:paraId="31E68B01" w14:textId="1E870BD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58.79</w:t>
            </w:r>
          </w:p>
        </w:tc>
      </w:tr>
      <w:tr w:rsidR="00264364" w14:paraId="56C3B903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13F644A" w14:textId="35FAAE3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13</w:t>
            </w:r>
          </w:p>
        </w:tc>
        <w:tc>
          <w:tcPr>
            <w:tcW w:w="2338" w:type="dxa"/>
          </w:tcPr>
          <w:p w14:paraId="27F757E8" w14:textId="6A16469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2.04</w:t>
            </w:r>
          </w:p>
        </w:tc>
        <w:tc>
          <w:tcPr>
            <w:tcW w:w="2337" w:type="dxa"/>
          </w:tcPr>
          <w:p w14:paraId="56F41DD8" w14:textId="1DC6B29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602.8</w:t>
            </w:r>
          </w:p>
        </w:tc>
        <w:tc>
          <w:tcPr>
            <w:tcW w:w="2338" w:type="dxa"/>
          </w:tcPr>
          <w:p w14:paraId="6E29DB01" w14:textId="3DDD970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295.51</w:t>
            </w:r>
          </w:p>
        </w:tc>
      </w:tr>
      <w:tr w:rsidR="00264364" w14:paraId="2C70654F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D9D877A" w14:textId="6CFA5AC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14</w:t>
            </w:r>
          </w:p>
        </w:tc>
        <w:tc>
          <w:tcPr>
            <w:tcW w:w="2338" w:type="dxa"/>
          </w:tcPr>
          <w:p w14:paraId="0F630F91" w14:textId="739E2C1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2.18</w:t>
            </w:r>
          </w:p>
        </w:tc>
        <w:tc>
          <w:tcPr>
            <w:tcW w:w="2337" w:type="dxa"/>
          </w:tcPr>
          <w:p w14:paraId="6658E2A6" w14:textId="6ABE3DB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380.2</w:t>
            </w:r>
          </w:p>
        </w:tc>
        <w:tc>
          <w:tcPr>
            <w:tcW w:w="2338" w:type="dxa"/>
          </w:tcPr>
          <w:p w14:paraId="7AFBE440" w14:textId="78F817F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174.39</w:t>
            </w:r>
          </w:p>
        </w:tc>
      </w:tr>
      <w:tr w:rsidR="00264364" w14:paraId="6310086F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EEB5D7D" w14:textId="5B798C9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15</w:t>
            </w:r>
          </w:p>
        </w:tc>
        <w:tc>
          <w:tcPr>
            <w:tcW w:w="2338" w:type="dxa"/>
          </w:tcPr>
          <w:p w14:paraId="566E83CA" w14:textId="160EABD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5.42</w:t>
            </w:r>
          </w:p>
        </w:tc>
        <w:tc>
          <w:tcPr>
            <w:tcW w:w="2337" w:type="dxa"/>
          </w:tcPr>
          <w:p w14:paraId="68C2AE21" w14:textId="1F52A72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193.6</w:t>
            </w:r>
          </w:p>
        </w:tc>
        <w:tc>
          <w:tcPr>
            <w:tcW w:w="2338" w:type="dxa"/>
          </w:tcPr>
          <w:p w14:paraId="0F9F0859" w14:textId="60BD88C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35.72</w:t>
            </w:r>
          </w:p>
        </w:tc>
      </w:tr>
      <w:tr w:rsidR="00264364" w14:paraId="09510D27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9207CD0" w14:textId="61133FE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16</w:t>
            </w:r>
          </w:p>
        </w:tc>
        <w:tc>
          <w:tcPr>
            <w:tcW w:w="2338" w:type="dxa"/>
          </w:tcPr>
          <w:p w14:paraId="6E612661" w14:textId="4BE38BE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1.75</w:t>
            </w:r>
          </w:p>
        </w:tc>
        <w:tc>
          <w:tcPr>
            <w:tcW w:w="2337" w:type="dxa"/>
          </w:tcPr>
          <w:p w14:paraId="200A49F5" w14:textId="40E2EE1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317.9</w:t>
            </w:r>
          </w:p>
        </w:tc>
        <w:tc>
          <w:tcPr>
            <w:tcW w:w="2338" w:type="dxa"/>
          </w:tcPr>
          <w:p w14:paraId="45C3F314" w14:textId="6234E69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181.68</w:t>
            </w:r>
          </w:p>
        </w:tc>
      </w:tr>
      <w:tr w:rsidR="00264364" w14:paraId="315462A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5723E34" w14:textId="3A87E3A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17</w:t>
            </w:r>
          </w:p>
        </w:tc>
        <w:tc>
          <w:tcPr>
            <w:tcW w:w="2338" w:type="dxa"/>
          </w:tcPr>
          <w:p w14:paraId="0AC90ABD" w14:textId="737B289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3.60</w:t>
            </w:r>
          </w:p>
        </w:tc>
        <w:tc>
          <w:tcPr>
            <w:tcW w:w="2337" w:type="dxa"/>
          </w:tcPr>
          <w:p w14:paraId="5DADB0D3" w14:textId="5CD5A6C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311.6</w:t>
            </w:r>
          </w:p>
        </w:tc>
        <w:tc>
          <w:tcPr>
            <w:tcW w:w="2338" w:type="dxa"/>
          </w:tcPr>
          <w:p w14:paraId="6B658962" w14:textId="227E7CA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86.54</w:t>
            </w:r>
          </w:p>
        </w:tc>
      </w:tr>
      <w:tr w:rsidR="00264364" w14:paraId="564CF7BA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D5A33E2" w14:textId="0A3549E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</w:t>
            </w:r>
          </w:p>
        </w:tc>
        <w:tc>
          <w:tcPr>
            <w:tcW w:w="2338" w:type="dxa"/>
          </w:tcPr>
          <w:p w14:paraId="58851EF2" w14:textId="56D0CC2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2.41</w:t>
            </w:r>
          </w:p>
        </w:tc>
        <w:tc>
          <w:tcPr>
            <w:tcW w:w="2337" w:type="dxa"/>
          </w:tcPr>
          <w:p w14:paraId="06010C73" w14:textId="0B6CDF4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311.1</w:t>
            </w:r>
          </w:p>
        </w:tc>
        <w:tc>
          <w:tcPr>
            <w:tcW w:w="2338" w:type="dxa"/>
          </w:tcPr>
          <w:p w14:paraId="714745C8" w14:textId="6980F80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129.11</w:t>
            </w:r>
          </w:p>
        </w:tc>
      </w:tr>
      <w:tr w:rsidR="00264364" w14:paraId="1CD49E7D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55AC841" w14:textId="395FBF7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19</w:t>
            </w:r>
          </w:p>
        </w:tc>
        <w:tc>
          <w:tcPr>
            <w:tcW w:w="2338" w:type="dxa"/>
          </w:tcPr>
          <w:p w14:paraId="26C12FCB" w14:textId="2334969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2.58</w:t>
            </w:r>
          </w:p>
        </w:tc>
        <w:tc>
          <w:tcPr>
            <w:tcW w:w="2337" w:type="dxa"/>
          </w:tcPr>
          <w:p w14:paraId="5C5351D7" w14:textId="6ABDF08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318.3</w:t>
            </w:r>
          </w:p>
        </w:tc>
        <w:tc>
          <w:tcPr>
            <w:tcW w:w="2338" w:type="dxa"/>
          </w:tcPr>
          <w:p w14:paraId="03778FCF" w14:textId="13B8B4F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123.39</w:t>
            </w:r>
          </w:p>
        </w:tc>
      </w:tr>
      <w:tr w:rsidR="00264364" w14:paraId="1299F0A2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3D0F448" w14:textId="293FF3D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20</w:t>
            </w:r>
          </w:p>
        </w:tc>
        <w:tc>
          <w:tcPr>
            <w:tcW w:w="2338" w:type="dxa"/>
          </w:tcPr>
          <w:p w14:paraId="223843F4" w14:textId="3380D41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4.34</w:t>
            </w:r>
          </w:p>
        </w:tc>
        <w:tc>
          <w:tcPr>
            <w:tcW w:w="2337" w:type="dxa"/>
          </w:tcPr>
          <w:p w14:paraId="63939A4A" w14:textId="13C1F13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439.2</w:t>
            </w:r>
          </w:p>
        </w:tc>
        <w:tc>
          <w:tcPr>
            <w:tcW w:w="2338" w:type="dxa"/>
          </w:tcPr>
          <w:p w14:paraId="309300FE" w14:textId="3003EC1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101.19</w:t>
            </w:r>
          </w:p>
        </w:tc>
      </w:tr>
      <w:tr w:rsidR="00264364" w14:paraId="353DBAB7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36B140F5" w14:textId="157A7C3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21</w:t>
            </w:r>
          </w:p>
        </w:tc>
        <w:tc>
          <w:tcPr>
            <w:tcW w:w="2338" w:type="dxa"/>
          </w:tcPr>
          <w:p w14:paraId="4915C321" w14:textId="7055AF5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2.07</w:t>
            </w:r>
          </w:p>
        </w:tc>
        <w:tc>
          <w:tcPr>
            <w:tcW w:w="2337" w:type="dxa"/>
          </w:tcPr>
          <w:p w14:paraId="62EBB7CE" w14:textId="124FBA5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599.3</w:t>
            </w:r>
          </w:p>
        </w:tc>
        <w:tc>
          <w:tcPr>
            <w:tcW w:w="2338" w:type="dxa"/>
          </w:tcPr>
          <w:p w14:paraId="07F74C7B" w14:textId="2185A95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289.50</w:t>
            </w:r>
          </w:p>
        </w:tc>
      </w:tr>
      <w:tr w:rsidR="00264364" w14:paraId="25A91744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C30C285" w14:textId="16FCF0A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22</w:t>
            </w:r>
          </w:p>
        </w:tc>
        <w:tc>
          <w:tcPr>
            <w:tcW w:w="2338" w:type="dxa"/>
          </w:tcPr>
          <w:p w14:paraId="15A31919" w14:textId="2234FB9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2.62</w:t>
            </w:r>
          </w:p>
        </w:tc>
        <w:tc>
          <w:tcPr>
            <w:tcW w:w="2337" w:type="dxa"/>
          </w:tcPr>
          <w:p w14:paraId="2D069113" w14:textId="17ABD8D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293.4</w:t>
            </w:r>
          </w:p>
        </w:tc>
        <w:tc>
          <w:tcPr>
            <w:tcW w:w="2338" w:type="dxa"/>
          </w:tcPr>
          <w:p w14:paraId="6FF85A32" w14:textId="1FBF41A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112.00</w:t>
            </w:r>
          </w:p>
        </w:tc>
      </w:tr>
      <w:tr w:rsidR="00264364" w14:paraId="7A98163D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2EE6325" w14:textId="00A9DF6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23</w:t>
            </w:r>
          </w:p>
        </w:tc>
        <w:tc>
          <w:tcPr>
            <w:tcW w:w="2338" w:type="dxa"/>
          </w:tcPr>
          <w:p w14:paraId="6E5E5B4E" w14:textId="65A4BF4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3.30</w:t>
            </w:r>
          </w:p>
        </w:tc>
        <w:tc>
          <w:tcPr>
            <w:tcW w:w="2337" w:type="dxa"/>
          </w:tcPr>
          <w:p w14:paraId="34E1A983" w14:textId="36AAB66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166.8</w:t>
            </w:r>
          </w:p>
        </w:tc>
        <w:tc>
          <w:tcPr>
            <w:tcW w:w="2338" w:type="dxa"/>
          </w:tcPr>
          <w:p w14:paraId="5030C8E7" w14:textId="0746A0F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50.55</w:t>
            </w:r>
          </w:p>
        </w:tc>
      </w:tr>
      <w:tr w:rsidR="00264364" w14:paraId="03F0F2B2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379A1793" w14:textId="0FEB97D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24</w:t>
            </w:r>
          </w:p>
        </w:tc>
        <w:tc>
          <w:tcPr>
            <w:tcW w:w="2338" w:type="dxa"/>
          </w:tcPr>
          <w:p w14:paraId="2D872E28" w14:textId="7C4ABE1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3.54</w:t>
            </w:r>
          </w:p>
        </w:tc>
        <w:tc>
          <w:tcPr>
            <w:tcW w:w="2337" w:type="dxa"/>
          </w:tcPr>
          <w:p w14:paraId="36028082" w14:textId="4E236DE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261.4</w:t>
            </w:r>
          </w:p>
        </w:tc>
        <w:tc>
          <w:tcPr>
            <w:tcW w:w="2338" w:type="dxa"/>
          </w:tcPr>
          <w:p w14:paraId="1908DC1D" w14:textId="3B9958B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73.85</w:t>
            </w:r>
          </w:p>
        </w:tc>
      </w:tr>
      <w:tr w:rsidR="00264364" w14:paraId="3A41356D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D9B45F1" w14:textId="5C2C891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25</w:t>
            </w:r>
          </w:p>
        </w:tc>
        <w:tc>
          <w:tcPr>
            <w:tcW w:w="2338" w:type="dxa"/>
          </w:tcPr>
          <w:p w14:paraId="58D71FFE" w14:textId="5A6B542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2.77</w:t>
            </w:r>
          </w:p>
        </w:tc>
        <w:tc>
          <w:tcPr>
            <w:tcW w:w="2337" w:type="dxa"/>
          </w:tcPr>
          <w:p w14:paraId="4FF32D43" w14:textId="403BCF0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662.0</w:t>
            </w:r>
          </w:p>
        </w:tc>
        <w:tc>
          <w:tcPr>
            <w:tcW w:w="2338" w:type="dxa"/>
          </w:tcPr>
          <w:p w14:paraId="3F1C42F3" w14:textId="04EDB83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238.99</w:t>
            </w:r>
          </w:p>
        </w:tc>
      </w:tr>
      <w:tr w:rsidR="00264364" w14:paraId="2BB49786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2AB6592" w14:textId="3393297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26</w:t>
            </w:r>
          </w:p>
        </w:tc>
        <w:tc>
          <w:tcPr>
            <w:tcW w:w="2338" w:type="dxa"/>
          </w:tcPr>
          <w:p w14:paraId="34647D1D" w14:textId="6287D68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3.19</w:t>
            </w:r>
          </w:p>
        </w:tc>
        <w:tc>
          <w:tcPr>
            <w:tcW w:w="2337" w:type="dxa"/>
          </w:tcPr>
          <w:p w14:paraId="0E208ABE" w14:textId="5182C59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305.3</w:t>
            </w:r>
          </w:p>
        </w:tc>
        <w:tc>
          <w:tcPr>
            <w:tcW w:w="2338" w:type="dxa"/>
          </w:tcPr>
          <w:p w14:paraId="11776043" w14:textId="2EC16F0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95.71</w:t>
            </w:r>
          </w:p>
        </w:tc>
      </w:tr>
      <w:tr w:rsidR="00264364" w14:paraId="0AF7975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A25B776" w14:textId="2FAB1CD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27</w:t>
            </w:r>
          </w:p>
        </w:tc>
        <w:tc>
          <w:tcPr>
            <w:tcW w:w="2338" w:type="dxa"/>
          </w:tcPr>
          <w:p w14:paraId="23FC0428" w14:textId="103EA12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4.46</w:t>
            </w:r>
          </w:p>
        </w:tc>
        <w:tc>
          <w:tcPr>
            <w:tcW w:w="2337" w:type="dxa"/>
          </w:tcPr>
          <w:p w14:paraId="163847A7" w14:textId="20E22D1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190.5</w:t>
            </w:r>
          </w:p>
        </w:tc>
        <w:tc>
          <w:tcPr>
            <w:tcW w:w="2338" w:type="dxa"/>
          </w:tcPr>
          <w:p w14:paraId="08219256" w14:textId="4DCE015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42.72</w:t>
            </w:r>
          </w:p>
        </w:tc>
      </w:tr>
      <w:tr w:rsidR="00264364" w14:paraId="79C713F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77634AE" w14:textId="527D3C3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28</w:t>
            </w:r>
          </w:p>
        </w:tc>
        <w:tc>
          <w:tcPr>
            <w:tcW w:w="2338" w:type="dxa"/>
          </w:tcPr>
          <w:p w14:paraId="6CCFE102" w14:textId="4DB975B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5.28</w:t>
            </w:r>
          </w:p>
        </w:tc>
        <w:tc>
          <w:tcPr>
            <w:tcW w:w="2337" w:type="dxa"/>
          </w:tcPr>
          <w:p w14:paraId="7DF7F5D8" w14:textId="1FE85D9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98.3</w:t>
            </w:r>
          </w:p>
        </w:tc>
        <w:tc>
          <w:tcPr>
            <w:tcW w:w="2338" w:type="dxa"/>
          </w:tcPr>
          <w:p w14:paraId="2C9F63DE" w14:textId="73173D1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18.62</w:t>
            </w:r>
          </w:p>
        </w:tc>
      </w:tr>
      <w:tr w:rsidR="00264364" w14:paraId="05040C02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556B0AB" w14:textId="297AFB7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29</w:t>
            </w:r>
          </w:p>
        </w:tc>
        <w:tc>
          <w:tcPr>
            <w:tcW w:w="2338" w:type="dxa"/>
          </w:tcPr>
          <w:p w14:paraId="49C46F5B" w14:textId="5EE6B75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4.27</w:t>
            </w:r>
          </w:p>
        </w:tc>
        <w:tc>
          <w:tcPr>
            <w:tcW w:w="2337" w:type="dxa"/>
          </w:tcPr>
          <w:p w14:paraId="0FF0CABB" w14:textId="305A3C7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227.4</w:t>
            </w:r>
          </w:p>
        </w:tc>
        <w:tc>
          <w:tcPr>
            <w:tcW w:w="2338" w:type="dxa"/>
          </w:tcPr>
          <w:p w14:paraId="239E2527" w14:textId="5D8FF2F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53.26</w:t>
            </w:r>
          </w:p>
        </w:tc>
      </w:tr>
      <w:tr w:rsidR="00264364" w14:paraId="069F9995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74D5D1B" w14:textId="6E0DF1F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30</w:t>
            </w:r>
          </w:p>
        </w:tc>
        <w:tc>
          <w:tcPr>
            <w:tcW w:w="2338" w:type="dxa"/>
          </w:tcPr>
          <w:p w14:paraId="3DF98703" w14:textId="5413683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2.19</w:t>
            </w:r>
          </w:p>
        </w:tc>
        <w:tc>
          <w:tcPr>
            <w:tcW w:w="2337" w:type="dxa"/>
          </w:tcPr>
          <w:p w14:paraId="28BD4C64" w14:textId="10CEBBA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235.6</w:t>
            </w:r>
          </w:p>
        </w:tc>
        <w:tc>
          <w:tcPr>
            <w:tcW w:w="2338" w:type="dxa"/>
          </w:tcPr>
          <w:p w14:paraId="01286B0E" w14:textId="766A17D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107.56</w:t>
            </w:r>
          </w:p>
        </w:tc>
      </w:tr>
      <w:tr w:rsidR="00264364" w14:paraId="4A8B7E18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33D3A406" w14:textId="2809C7D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</w:t>
            </w:r>
          </w:p>
        </w:tc>
        <w:tc>
          <w:tcPr>
            <w:tcW w:w="2338" w:type="dxa"/>
          </w:tcPr>
          <w:p w14:paraId="594856AC" w14:textId="0792760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2.48</w:t>
            </w:r>
          </w:p>
        </w:tc>
        <w:tc>
          <w:tcPr>
            <w:tcW w:w="2337" w:type="dxa"/>
          </w:tcPr>
          <w:p w14:paraId="4731F2E4" w14:textId="660203B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197.6</w:t>
            </w:r>
          </w:p>
        </w:tc>
        <w:tc>
          <w:tcPr>
            <w:tcW w:w="2338" w:type="dxa"/>
          </w:tcPr>
          <w:p w14:paraId="623FF449" w14:textId="5F21B94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79.68</w:t>
            </w:r>
          </w:p>
        </w:tc>
      </w:tr>
      <w:tr w:rsidR="00264364" w14:paraId="07E79288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47135EF" w14:textId="1A4339E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32</w:t>
            </w:r>
          </w:p>
        </w:tc>
        <w:tc>
          <w:tcPr>
            <w:tcW w:w="2338" w:type="dxa"/>
          </w:tcPr>
          <w:p w14:paraId="662EFC25" w14:textId="18C7A9A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2.73</w:t>
            </w:r>
          </w:p>
        </w:tc>
        <w:tc>
          <w:tcPr>
            <w:tcW w:w="2337" w:type="dxa"/>
          </w:tcPr>
          <w:p w14:paraId="338C0DFB" w14:textId="765605C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318.9</w:t>
            </w:r>
          </w:p>
        </w:tc>
        <w:tc>
          <w:tcPr>
            <w:tcW w:w="2338" w:type="dxa"/>
          </w:tcPr>
          <w:p w14:paraId="1F01174C" w14:textId="2BCE6DF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116.82</w:t>
            </w:r>
          </w:p>
        </w:tc>
      </w:tr>
      <w:tr w:rsidR="00264364" w14:paraId="3C56C5CF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9ED2FAA" w14:textId="2011F7E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33</w:t>
            </w:r>
          </w:p>
        </w:tc>
        <w:tc>
          <w:tcPr>
            <w:tcW w:w="2338" w:type="dxa"/>
          </w:tcPr>
          <w:p w14:paraId="7B4A78CD" w14:textId="3EC4A98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4.11</w:t>
            </w:r>
          </w:p>
        </w:tc>
        <w:tc>
          <w:tcPr>
            <w:tcW w:w="2337" w:type="dxa"/>
          </w:tcPr>
          <w:p w14:paraId="73094DD3" w14:textId="5D27C1B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501.0</w:t>
            </w:r>
          </w:p>
        </w:tc>
        <w:tc>
          <w:tcPr>
            <w:tcW w:w="2338" w:type="dxa"/>
          </w:tcPr>
          <w:p w14:paraId="46FB9382" w14:textId="295CFF3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121.91</w:t>
            </w:r>
          </w:p>
        </w:tc>
      </w:tr>
      <w:tr w:rsidR="00264364" w14:paraId="54408694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7EF5908" w14:textId="6C5FA18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34</w:t>
            </w:r>
          </w:p>
        </w:tc>
        <w:tc>
          <w:tcPr>
            <w:tcW w:w="2338" w:type="dxa"/>
          </w:tcPr>
          <w:p w14:paraId="64378901" w14:textId="19A8D14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5.92</w:t>
            </w:r>
          </w:p>
        </w:tc>
        <w:tc>
          <w:tcPr>
            <w:tcW w:w="2337" w:type="dxa"/>
          </w:tcPr>
          <w:p w14:paraId="418FEA4B" w14:textId="5940369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441.1</w:t>
            </w:r>
          </w:p>
        </w:tc>
        <w:tc>
          <w:tcPr>
            <w:tcW w:w="2338" w:type="dxa"/>
          </w:tcPr>
          <w:p w14:paraId="491C0D8C" w14:textId="6FB77EB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74.51</w:t>
            </w:r>
          </w:p>
        </w:tc>
      </w:tr>
      <w:tr w:rsidR="00264364" w14:paraId="29E8A37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A77C9FC" w14:textId="2BC548C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35</w:t>
            </w:r>
          </w:p>
        </w:tc>
        <w:tc>
          <w:tcPr>
            <w:tcW w:w="2338" w:type="dxa"/>
          </w:tcPr>
          <w:p w14:paraId="708CA9CD" w14:textId="7C704DF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2.23</w:t>
            </w:r>
          </w:p>
        </w:tc>
        <w:tc>
          <w:tcPr>
            <w:tcW w:w="2337" w:type="dxa"/>
          </w:tcPr>
          <w:p w14:paraId="5F5B14D5" w14:textId="0F7C25C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247.3</w:t>
            </w:r>
          </w:p>
        </w:tc>
        <w:tc>
          <w:tcPr>
            <w:tcW w:w="2338" w:type="dxa"/>
          </w:tcPr>
          <w:p w14:paraId="443B16DB" w14:textId="6D8583A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110.91</w:t>
            </w:r>
          </w:p>
        </w:tc>
      </w:tr>
      <w:tr w:rsidR="00264364" w14:paraId="37ED0AD4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CD469F1" w14:textId="4A86011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36</w:t>
            </w:r>
          </w:p>
        </w:tc>
        <w:tc>
          <w:tcPr>
            <w:tcW w:w="2338" w:type="dxa"/>
          </w:tcPr>
          <w:p w14:paraId="5BF12E99" w14:textId="7B6C65D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1.52</w:t>
            </w:r>
          </w:p>
        </w:tc>
        <w:tc>
          <w:tcPr>
            <w:tcW w:w="2337" w:type="dxa"/>
          </w:tcPr>
          <w:p w14:paraId="4E957A93" w14:textId="28C185E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341.7</w:t>
            </w:r>
          </w:p>
        </w:tc>
        <w:tc>
          <w:tcPr>
            <w:tcW w:w="2338" w:type="dxa"/>
          </w:tcPr>
          <w:p w14:paraId="578C2ED2" w14:textId="3619897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224.83</w:t>
            </w:r>
          </w:p>
        </w:tc>
      </w:tr>
      <w:tr w:rsidR="00264364" w14:paraId="3D21DAB2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B487DD6" w14:textId="11E4A06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37</w:t>
            </w:r>
          </w:p>
        </w:tc>
        <w:tc>
          <w:tcPr>
            <w:tcW w:w="2338" w:type="dxa"/>
          </w:tcPr>
          <w:p w14:paraId="17104EBD" w14:textId="088B798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3.19</w:t>
            </w:r>
          </w:p>
        </w:tc>
        <w:tc>
          <w:tcPr>
            <w:tcW w:w="2337" w:type="dxa"/>
          </w:tcPr>
          <w:p w14:paraId="67A973E3" w14:textId="233BB80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230.0</w:t>
            </w:r>
          </w:p>
        </w:tc>
        <w:tc>
          <w:tcPr>
            <w:tcW w:w="2338" w:type="dxa"/>
          </w:tcPr>
          <w:p w14:paraId="6ACFB363" w14:textId="0CBAAF2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72.11</w:t>
            </w:r>
          </w:p>
        </w:tc>
      </w:tr>
      <w:tr w:rsidR="00264364" w14:paraId="4A713882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6CFB0B6" w14:textId="0AEB63F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38</w:t>
            </w:r>
          </w:p>
        </w:tc>
        <w:tc>
          <w:tcPr>
            <w:tcW w:w="2338" w:type="dxa"/>
          </w:tcPr>
          <w:p w14:paraId="78BB0BFB" w14:textId="69C18E6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4.06</w:t>
            </w:r>
          </w:p>
        </w:tc>
        <w:tc>
          <w:tcPr>
            <w:tcW w:w="2337" w:type="dxa"/>
          </w:tcPr>
          <w:p w14:paraId="3AC7A288" w14:textId="450ECF3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176.5</w:t>
            </w:r>
          </w:p>
        </w:tc>
        <w:tc>
          <w:tcPr>
            <w:tcW w:w="2338" w:type="dxa"/>
          </w:tcPr>
          <w:p w14:paraId="17B3091C" w14:textId="70DE7C1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43.47</w:t>
            </w:r>
          </w:p>
        </w:tc>
      </w:tr>
      <w:tr w:rsidR="00264364" w14:paraId="34B98629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491BC0C" w14:textId="0366E9E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39</w:t>
            </w:r>
          </w:p>
        </w:tc>
        <w:tc>
          <w:tcPr>
            <w:tcW w:w="2338" w:type="dxa"/>
          </w:tcPr>
          <w:p w14:paraId="15E81CFC" w14:textId="4180C9E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4.93</w:t>
            </w:r>
          </w:p>
        </w:tc>
        <w:tc>
          <w:tcPr>
            <w:tcW w:w="2337" w:type="dxa"/>
          </w:tcPr>
          <w:p w14:paraId="04ACB682" w14:textId="6430241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255.2</w:t>
            </w:r>
          </w:p>
        </w:tc>
        <w:tc>
          <w:tcPr>
            <w:tcW w:w="2338" w:type="dxa"/>
          </w:tcPr>
          <w:p w14:paraId="70E24D39" w14:textId="224AF05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51.76</w:t>
            </w:r>
          </w:p>
        </w:tc>
      </w:tr>
      <w:tr w:rsidR="00264364" w14:paraId="3DF4DE46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C5C8F83" w14:textId="1E28F1D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40</w:t>
            </w:r>
          </w:p>
        </w:tc>
        <w:tc>
          <w:tcPr>
            <w:tcW w:w="2338" w:type="dxa"/>
          </w:tcPr>
          <w:p w14:paraId="15FA6C69" w14:textId="04CE7D8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4.58</w:t>
            </w:r>
          </w:p>
        </w:tc>
        <w:tc>
          <w:tcPr>
            <w:tcW w:w="2337" w:type="dxa"/>
          </w:tcPr>
          <w:p w14:paraId="431DA720" w14:textId="25E50ED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250.8</w:t>
            </w:r>
          </w:p>
        </w:tc>
        <w:tc>
          <w:tcPr>
            <w:tcW w:w="2338" w:type="dxa"/>
          </w:tcPr>
          <w:p w14:paraId="63A14C31" w14:textId="2FF33B2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54.76</w:t>
            </w:r>
          </w:p>
        </w:tc>
      </w:tr>
      <w:tr w:rsidR="00264364" w14:paraId="207214D4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6000189" w14:textId="23D3205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41</w:t>
            </w:r>
          </w:p>
        </w:tc>
        <w:tc>
          <w:tcPr>
            <w:tcW w:w="2338" w:type="dxa"/>
          </w:tcPr>
          <w:p w14:paraId="7947EA5D" w14:textId="00B1AED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3.16</w:t>
            </w:r>
          </w:p>
        </w:tc>
        <w:tc>
          <w:tcPr>
            <w:tcW w:w="2337" w:type="dxa"/>
          </w:tcPr>
          <w:p w14:paraId="56F6ECE4" w14:textId="5F767C4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574.6</w:t>
            </w:r>
          </w:p>
        </w:tc>
        <w:tc>
          <w:tcPr>
            <w:tcW w:w="2338" w:type="dxa"/>
          </w:tcPr>
          <w:p w14:paraId="59EAD173" w14:textId="2131498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181.84</w:t>
            </w:r>
          </w:p>
        </w:tc>
      </w:tr>
      <w:tr w:rsidR="00264364" w14:paraId="3F49EB8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395B9A5" w14:textId="758CBC3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42</w:t>
            </w:r>
          </w:p>
        </w:tc>
        <w:tc>
          <w:tcPr>
            <w:tcW w:w="2338" w:type="dxa"/>
          </w:tcPr>
          <w:p w14:paraId="31FFC45C" w14:textId="3B8DDE1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3.06</w:t>
            </w:r>
          </w:p>
        </w:tc>
        <w:tc>
          <w:tcPr>
            <w:tcW w:w="2337" w:type="dxa"/>
          </w:tcPr>
          <w:p w14:paraId="3C1CD9F5" w14:textId="5F8AC8D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358.3</w:t>
            </w:r>
          </w:p>
        </w:tc>
        <w:tc>
          <w:tcPr>
            <w:tcW w:w="2338" w:type="dxa"/>
          </w:tcPr>
          <w:p w14:paraId="39E2725B" w14:textId="7ADF356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117.08</w:t>
            </w:r>
          </w:p>
        </w:tc>
      </w:tr>
      <w:tr w:rsidR="00264364" w14:paraId="196FD423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1DE0F36" w14:textId="331E5C0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43</w:t>
            </w:r>
          </w:p>
        </w:tc>
        <w:tc>
          <w:tcPr>
            <w:tcW w:w="2338" w:type="dxa"/>
          </w:tcPr>
          <w:p w14:paraId="0EFA4AAF" w14:textId="4C8E5D6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1.30</w:t>
            </w:r>
          </w:p>
        </w:tc>
        <w:tc>
          <w:tcPr>
            <w:tcW w:w="2337" w:type="dxa"/>
          </w:tcPr>
          <w:p w14:paraId="330FDAAA" w14:textId="6A48F05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244.6</w:t>
            </w:r>
          </w:p>
        </w:tc>
        <w:tc>
          <w:tcPr>
            <w:tcW w:w="2338" w:type="dxa"/>
          </w:tcPr>
          <w:p w14:paraId="0244835A" w14:textId="6011B84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188.13</w:t>
            </w:r>
          </w:p>
        </w:tc>
      </w:tr>
      <w:tr w:rsidR="00264364" w14:paraId="5BE977B1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229FE48" w14:textId="2EBE748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44</w:t>
            </w:r>
          </w:p>
        </w:tc>
        <w:tc>
          <w:tcPr>
            <w:tcW w:w="2338" w:type="dxa"/>
          </w:tcPr>
          <w:p w14:paraId="500D1082" w14:textId="0CA2AC3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2.02</w:t>
            </w:r>
          </w:p>
        </w:tc>
        <w:tc>
          <w:tcPr>
            <w:tcW w:w="2337" w:type="dxa"/>
          </w:tcPr>
          <w:p w14:paraId="203F2AEA" w14:textId="0B3A52C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187.7</w:t>
            </w:r>
          </w:p>
        </w:tc>
        <w:tc>
          <w:tcPr>
            <w:tcW w:w="2338" w:type="dxa"/>
          </w:tcPr>
          <w:p w14:paraId="325E04C3" w14:textId="22D7EE7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92.90</w:t>
            </w:r>
          </w:p>
        </w:tc>
      </w:tr>
      <w:tr w:rsidR="00264364" w14:paraId="1BD526CE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6A1ACC0" w14:textId="5B88568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lastRenderedPageBreak/>
              <w:t>45</w:t>
            </w:r>
          </w:p>
        </w:tc>
        <w:tc>
          <w:tcPr>
            <w:tcW w:w="2338" w:type="dxa"/>
          </w:tcPr>
          <w:p w14:paraId="236D075C" w14:textId="57B655E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2.07</w:t>
            </w:r>
          </w:p>
        </w:tc>
        <w:tc>
          <w:tcPr>
            <w:tcW w:w="2337" w:type="dxa"/>
          </w:tcPr>
          <w:p w14:paraId="28C02472" w14:textId="5786E6E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373.7</w:t>
            </w:r>
          </w:p>
        </w:tc>
        <w:tc>
          <w:tcPr>
            <w:tcW w:w="2338" w:type="dxa"/>
          </w:tcPr>
          <w:p w14:paraId="6E4302F3" w14:textId="50E4F1B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180.55</w:t>
            </w:r>
          </w:p>
        </w:tc>
      </w:tr>
      <w:tr w:rsidR="00264364" w14:paraId="00B6D7B8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B3E707F" w14:textId="186C2E7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46</w:t>
            </w:r>
          </w:p>
        </w:tc>
        <w:tc>
          <w:tcPr>
            <w:tcW w:w="2338" w:type="dxa"/>
          </w:tcPr>
          <w:p w14:paraId="056E92CE" w14:textId="0909A20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2.38</w:t>
            </w:r>
          </w:p>
        </w:tc>
        <w:tc>
          <w:tcPr>
            <w:tcW w:w="2337" w:type="dxa"/>
          </w:tcPr>
          <w:p w14:paraId="7E029411" w14:textId="6D54E56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389.1</w:t>
            </w:r>
          </w:p>
        </w:tc>
        <w:tc>
          <w:tcPr>
            <w:tcW w:w="2338" w:type="dxa"/>
          </w:tcPr>
          <w:p w14:paraId="43F748F6" w14:textId="7A19340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163.49</w:t>
            </w:r>
          </w:p>
        </w:tc>
      </w:tr>
      <w:tr w:rsidR="00264364" w14:paraId="516ED848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17E52DD" w14:textId="093F78A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47</w:t>
            </w:r>
          </w:p>
        </w:tc>
        <w:tc>
          <w:tcPr>
            <w:tcW w:w="2338" w:type="dxa"/>
          </w:tcPr>
          <w:p w14:paraId="663D916C" w14:textId="5198F79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2.50</w:t>
            </w:r>
          </w:p>
        </w:tc>
        <w:tc>
          <w:tcPr>
            <w:tcW w:w="2337" w:type="dxa"/>
          </w:tcPr>
          <w:p w14:paraId="6300B6DB" w14:textId="6CF0ED0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434.4</w:t>
            </w:r>
          </w:p>
        </w:tc>
        <w:tc>
          <w:tcPr>
            <w:tcW w:w="2338" w:type="dxa"/>
          </w:tcPr>
          <w:p w14:paraId="2D73E041" w14:textId="33ED956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173.77</w:t>
            </w:r>
          </w:p>
        </w:tc>
      </w:tr>
      <w:tr w:rsidR="00264364" w14:paraId="3D7B8251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46C249D" w14:textId="6303737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48</w:t>
            </w:r>
          </w:p>
        </w:tc>
        <w:tc>
          <w:tcPr>
            <w:tcW w:w="2338" w:type="dxa"/>
          </w:tcPr>
          <w:p w14:paraId="63C5686F" w14:textId="745E9BD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2.23</w:t>
            </w:r>
          </w:p>
        </w:tc>
        <w:tc>
          <w:tcPr>
            <w:tcW w:w="2337" w:type="dxa"/>
          </w:tcPr>
          <w:p w14:paraId="27445C84" w14:textId="71C19B9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398.6</w:t>
            </w:r>
          </w:p>
        </w:tc>
        <w:tc>
          <w:tcPr>
            <w:tcW w:w="2338" w:type="dxa"/>
          </w:tcPr>
          <w:p w14:paraId="049E06E7" w14:textId="3C899EB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178.75</w:t>
            </w:r>
          </w:p>
        </w:tc>
      </w:tr>
      <w:tr w:rsidR="00264364" w14:paraId="3D7942D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6433252" w14:textId="1671277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49</w:t>
            </w:r>
          </w:p>
        </w:tc>
        <w:tc>
          <w:tcPr>
            <w:tcW w:w="2338" w:type="dxa"/>
          </w:tcPr>
          <w:p w14:paraId="1AEE45EA" w14:textId="6C8E68D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4.61</w:t>
            </w:r>
          </w:p>
        </w:tc>
        <w:tc>
          <w:tcPr>
            <w:tcW w:w="2337" w:type="dxa"/>
          </w:tcPr>
          <w:p w14:paraId="41FCD87B" w14:textId="2B7A509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313.9</w:t>
            </w:r>
          </w:p>
        </w:tc>
        <w:tc>
          <w:tcPr>
            <w:tcW w:w="2338" w:type="dxa"/>
          </w:tcPr>
          <w:p w14:paraId="1C09C28C" w14:textId="069A5D2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68.09</w:t>
            </w:r>
          </w:p>
        </w:tc>
      </w:tr>
      <w:tr w:rsidR="00264364" w14:paraId="0C486365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006CF21" w14:textId="0E0409E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50</w:t>
            </w:r>
          </w:p>
        </w:tc>
        <w:tc>
          <w:tcPr>
            <w:tcW w:w="2338" w:type="dxa"/>
          </w:tcPr>
          <w:p w14:paraId="504523B1" w14:textId="2E58EE2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2.98</w:t>
            </w:r>
          </w:p>
        </w:tc>
        <w:tc>
          <w:tcPr>
            <w:tcW w:w="2337" w:type="dxa"/>
          </w:tcPr>
          <w:p w14:paraId="07771D23" w14:textId="0E73546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350.8</w:t>
            </w:r>
          </w:p>
        </w:tc>
        <w:tc>
          <w:tcPr>
            <w:tcW w:w="2338" w:type="dxa"/>
          </w:tcPr>
          <w:p w14:paraId="7FA58766" w14:textId="6AF3402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117.72</w:t>
            </w:r>
          </w:p>
        </w:tc>
      </w:tr>
      <w:tr w:rsidR="00264364" w14:paraId="08601094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019DF99" w14:textId="4BFBA3B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51</w:t>
            </w:r>
          </w:p>
        </w:tc>
        <w:tc>
          <w:tcPr>
            <w:tcW w:w="2338" w:type="dxa"/>
          </w:tcPr>
          <w:p w14:paraId="0BA3DC7B" w14:textId="24B607B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3.06</w:t>
            </w:r>
          </w:p>
        </w:tc>
        <w:tc>
          <w:tcPr>
            <w:tcW w:w="2337" w:type="dxa"/>
          </w:tcPr>
          <w:p w14:paraId="284E23BE" w14:textId="7979C43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205.7</w:t>
            </w:r>
          </w:p>
        </w:tc>
        <w:tc>
          <w:tcPr>
            <w:tcW w:w="2338" w:type="dxa"/>
          </w:tcPr>
          <w:p w14:paraId="58BDE752" w14:textId="10F12CD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67.23</w:t>
            </w:r>
          </w:p>
        </w:tc>
      </w:tr>
      <w:tr w:rsidR="00264364" w14:paraId="55D887B2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868C4CC" w14:textId="0FC3F54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52</w:t>
            </w:r>
          </w:p>
        </w:tc>
        <w:tc>
          <w:tcPr>
            <w:tcW w:w="2338" w:type="dxa"/>
          </w:tcPr>
          <w:p w14:paraId="1652A772" w14:textId="7653E43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1.66</w:t>
            </w:r>
          </w:p>
        </w:tc>
        <w:tc>
          <w:tcPr>
            <w:tcW w:w="2337" w:type="dxa"/>
          </w:tcPr>
          <w:p w14:paraId="7BEE7203" w14:textId="4F685E4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175.7</w:t>
            </w:r>
          </w:p>
        </w:tc>
        <w:tc>
          <w:tcPr>
            <w:tcW w:w="2338" w:type="dxa"/>
          </w:tcPr>
          <w:p w14:paraId="0598E6BD" w14:textId="0F5182E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105.82</w:t>
            </w:r>
          </w:p>
        </w:tc>
      </w:tr>
      <w:tr w:rsidR="00264364" w14:paraId="7267D4D3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EDAA9DA" w14:textId="6BA46F5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53</w:t>
            </w:r>
          </w:p>
        </w:tc>
        <w:tc>
          <w:tcPr>
            <w:tcW w:w="2338" w:type="dxa"/>
          </w:tcPr>
          <w:p w14:paraId="55B30981" w14:textId="0B678DF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3.43</w:t>
            </w:r>
          </w:p>
        </w:tc>
        <w:tc>
          <w:tcPr>
            <w:tcW w:w="2337" w:type="dxa"/>
          </w:tcPr>
          <w:p w14:paraId="508076B3" w14:textId="71F662F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342.3</w:t>
            </w:r>
          </w:p>
        </w:tc>
        <w:tc>
          <w:tcPr>
            <w:tcW w:w="2338" w:type="dxa"/>
          </w:tcPr>
          <w:p w14:paraId="6B568CE3" w14:textId="4516BE9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99.81</w:t>
            </w:r>
          </w:p>
        </w:tc>
      </w:tr>
      <w:tr w:rsidR="00264364" w14:paraId="0A8E63A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45CA64E" w14:textId="1E4F52D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54</w:t>
            </w:r>
          </w:p>
        </w:tc>
        <w:tc>
          <w:tcPr>
            <w:tcW w:w="2338" w:type="dxa"/>
          </w:tcPr>
          <w:p w14:paraId="4164B75B" w14:textId="1EBE112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3.47</w:t>
            </w:r>
          </w:p>
        </w:tc>
        <w:tc>
          <w:tcPr>
            <w:tcW w:w="2337" w:type="dxa"/>
          </w:tcPr>
          <w:p w14:paraId="4FDB00AA" w14:textId="1440C53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274.2</w:t>
            </w:r>
          </w:p>
        </w:tc>
        <w:tc>
          <w:tcPr>
            <w:tcW w:w="2338" w:type="dxa"/>
          </w:tcPr>
          <w:p w14:paraId="1FB55519" w14:textId="149B74D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79.02</w:t>
            </w:r>
          </w:p>
        </w:tc>
      </w:tr>
      <w:tr w:rsidR="00264364" w14:paraId="3AC10FE5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D4895F9" w14:textId="6428CE0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55</w:t>
            </w:r>
          </w:p>
        </w:tc>
        <w:tc>
          <w:tcPr>
            <w:tcW w:w="2338" w:type="dxa"/>
          </w:tcPr>
          <w:p w14:paraId="64AE6991" w14:textId="7CA5BA0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4.54</w:t>
            </w:r>
          </w:p>
        </w:tc>
        <w:tc>
          <w:tcPr>
            <w:tcW w:w="2337" w:type="dxa"/>
          </w:tcPr>
          <w:p w14:paraId="1214C01D" w14:textId="13DB0DD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341.3</w:t>
            </w:r>
          </w:p>
        </w:tc>
        <w:tc>
          <w:tcPr>
            <w:tcW w:w="2338" w:type="dxa"/>
          </w:tcPr>
          <w:p w14:paraId="411AC33F" w14:textId="2ADD18F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75.18</w:t>
            </w:r>
          </w:p>
        </w:tc>
      </w:tr>
      <w:tr w:rsidR="00264364" w14:paraId="6E469277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B8B8D06" w14:textId="0C75B66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56</w:t>
            </w:r>
          </w:p>
        </w:tc>
        <w:tc>
          <w:tcPr>
            <w:tcW w:w="2338" w:type="dxa"/>
          </w:tcPr>
          <w:p w14:paraId="53ADE7EF" w14:textId="7CDE476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3.26</w:t>
            </w:r>
          </w:p>
        </w:tc>
        <w:tc>
          <w:tcPr>
            <w:tcW w:w="2337" w:type="dxa"/>
          </w:tcPr>
          <w:p w14:paraId="51A7A3F9" w14:textId="55AE23A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790.8</w:t>
            </w:r>
          </w:p>
        </w:tc>
        <w:tc>
          <w:tcPr>
            <w:tcW w:w="2338" w:type="dxa"/>
          </w:tcPr>
          <w:p w14:paraId="274A73BB" w14:textId="7F14A26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242.57</w:t>
            </w:r>
          </w:p>
        </w:tc>
      </w:tr>
      <w:tr w:rsidR="00264364" w14:paraId="56DD3EF1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46DCEA7" w14:textId="1AE3FDB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57</w:t>
            </w:r>
          </w:p>
        </w:tc>
        <w:tc>
          <w:tcPr>
            <w:tcW w:w="2338" w:type="dxa"/>
          </w:tcPr>
          <w:p w14:paraId="239D940B" w14:textId="76652DE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5.06</w:t>
            </w:r>
          </w:p>
        </w:tc>
        <w:tc>
          <w:tcPr>
            <w:tcW w:w="2337" w:type="dxa"/>
          </w:tcPr>
          <w:p w14:paraId="6F452663" w14:textId="1499B86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305.3</w:t>
            </w:r>
          </w:p>
        </w:tc>
        <w:tc>
          <w:tcPr>
            <w:tcW w:w="2338" w:type="dxa"/>
          </w:tcPr>
          <w:p w14:paraId="4ADE8D3D" w14:textId="55A783B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60.33</w:t>
            </w:r>
          </w:p>
        </w:tc>
      </w:tr>
      <w:tr w:rsidR="00264364" w14:paraId="1A9CD03D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0C47EF8" w14:textId="37891CF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58</w:t>
            </w:r>
          </w:p>
        </w:tc>
        <w:tc>
          <w:tcPr>
            <w:tcW w:w="2338" w:type="dxa"/>
          </w:tcPr>
          <w:p w14:paraId="0D47944A" w14:textId="229FC74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4.17</w:t>
            </w:r>
          </w:p>
        </w:tc>
        <w:tc>
          <w:tcPr>
            <w:tcW w:w="2337" w:type="dxa"/>
          </w:tcPr>
          <w:p w14:paraId="0E108419" w14:textId="6842E90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235.2</w:t>
            </w:r>
          </w:p>
        </w:tc>
        <w:tc>
          <w:tcPr>
            <w:tcW w:w="2338" w:type="dxa"/>
          </w:tcPr>
          <w:p w14:paraId="2AA86E51" w14:textId="1673E65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56.41</w:t>
            </w:r>
          </w:p>
        </w:tc>
      </w:tr>
      <w:tr w:rsidR="00264364" w14:paraId="28C7EC29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CED75D7" w14:textId="2228EE2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59</w:t>
            </w:r>
          </w:p>
        </w:tc>
        <w:tc>
          <w:tcPr>
            <w:tcW w:w="2338" w:type="dxa"/>
          </w:tcPr>
          <w:p w14:paraId="0CCE6162" w14:textId="66AC8AB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2.67</w:t>
            </w:r>
          </w:p>
        </w:tc>
        <w:tc>
          <w:tcPr>
            <w:tcW w:w="2337" w:type="dxa"/>
          </w:tcPr>
          <w:p w14:paraId="647AA522" w14:textId="69F2AD8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385.8</w:t>
            </w:r>
          </w:p>
        </w:tc>
        <w:tc>
          <w:tcPr>
            <w:tcW w:w="2338" w:type="dxa"/>
          </w:tcPr>
          <w:p w14:paraId="501DF835" w14:textId="77590EB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144.48</w:t>
            </w:r>
          </w:p>
        </w:tc>
      </w:tr>
      <w:tr w:rsidR="00264364" w14:paraId="13D751C7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8BBB1BF" w14:textId="1744E70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60</w:t>
            </w:r>
          </w:p>
        </w:tc>
        <w:tc>
          <w:tcPr>
            <w:tcW w:w="2338" w:type="dxa"/>
          </w:tcPr>
          <w:p w14:paraId="739E9F7C" w14:textId="04536B5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2.56</w:t>
            </w:r>
          </w:p>
        </w:tc>
        <w:tc>
          <w:tcPr>
            <w:tcW w:w="2337" w:type="dxa"/>
          </w:tcPr>
          <w:p w14:paraId="2759539B" w14:textId="1DF8C54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280.9</w:t>
            </w:r>
          </w:p>
        </w:tc>
        <w:tc>
          <w:tcPr>
            <w:tcW w:w="2338" w:type="dxa"/>
          </w:tcPr>
          <w:p w14:paraId="28E92904" w14:textId="2E9684A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109.71</w:t>
            </w:r>
          </w:p>
        </w:tc>
      </w:tr>
      <w:tr w:rsidR="00264364" w14:paraId="53C90994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668F22B" w14:textId="4960768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61</w:t>
            </w:r>
          </w:p>
        </w:tc>
        <w:tc>
          <w:tcPr>
            <w:tcW w:w="2338" w:type="dxa"/>
          </w:tcPr>
          <w:p w14:paraId="431F4246" w14:textId="0F4A046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4.35</w:t>
            </w:r>
          </w:p>
        </w:tc>
        <w:tc>
          <w:tcPr>
            <w:tcW w:w="2337" w:type="dxa"/>
          </w:tcPr>
          <w:p w14:paraId="213E4B6D" w14:textId="6BB5F4F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400.6</w:t>
            </w:r>
          </w:p>
        </w:tc>
        <w:tc>
          <w:tcPr>
            <w:tcW w:w="2338" w:type="dxa"/>
          </w:tcPr>
          <w:p w14:paraId="6DE05FD3" w14:textId="5F6B01F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92.09</w:t>
            </w:r>
          </w:p>
        </w:tc>
      </w:tr>
      <w:tr w:rsidR="00264364" w14:paraId="267B4A6F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2814A35" w14:textId="14AFD13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62</w:t>
            </w:r>
          </w:p>
        </w:tc>
        <w:tc>
          <w:tcPr>
            <w:tcW w:w="2338" w:type="dxa"/>
          </w:tcPr>
          <w:p w14:paraId="1508AC1F" w14:textId="2596EF4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2.78</w:t>
            </w:r>
          </w:p>
        </w:tc>
        <w:tc>
          <w:tcPr>
            <w:tcW w:w="2337" w:type="dxa"/>
          </w:tcPr>
          <w:p w14:paraId="08BFE513" w14:textId="3E8360F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205.6</w:t>
            </w:r>
          </w:p>
        </w:tc>
        <w:tc>
          <w:tcPr>
            <w:tcW w:w="2338" w:type="dxa"/>
          </w:tcPr>
          <w:p w14:paraId="44C3CC24" w14:textId="2736FC4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73.95</w:t>
            </w:r>
          </w:p>
        </w:tc>
      </w:tr>
      <w:tr w:rsidR="00264364" w14:paraId="532C3525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2E3577E" w14:textId="37FAF3D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63</w:t>
            </w:r>
          </w:p>
        </w:tc>
        <w:tc>
          <w:tcPr>
            <w:tcW w:w="2338" w:type="dxa"/>
          </w:tcPr>
          <w:p w14:paraId="46A06E71" w14:textId="2A66622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4.62</w:t>
            </w:r>
          </w:p>
        </w:tc>
        <w:tc>
          <w:tcPr>
            <w:tcW w:w="2337" w:type="dxa"/>
          </w:tcPr>
          <w:p w14:paraId="13B9AD96" w14:textId="512C27F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541.5</w:t>
            </w:r>
          </w:p>
        </w:tc>
        <w:tc>
          <w:tcPr>
            <w:tcW w:w="2338" w:type="dxa"/>
          </w:tcPr>
          <w:p w14:paraId="55450060" w14:textId="037A102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117.21</w:t>
            </w:r>
          </w:p>
        </w:tc>
      </w:tr>
      <w:tr w:rsidR="00264364" w14:paraId="04F028E0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1FFB736" w14:textId="3169616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64</w:t>
            </w:r>
          </w:p>
        </w:tc>
        <w:tc>
          <w:tcPr>
            <w:tcW w:w="2338" w:type="dxa"/>
          </w:tcPr>
          <w:p w14:paraId="2A248C9A" w14:textId="34D0CA4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1.60</w:t>
            </w:r>
          </w:p>
        </w:tc>
        <w:tc>
          <w:tcPr>
            <w:tcW w:w="2337" w:type="dxa"/>
          </w:tcPr>
          <w:p w14:paraId="5732BEB2" w14:textId="2606241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439.9</w:t>
            </w:r>
          </w:p>
        </w:tc>
        <w:tc>
          <w:tcPr>
            <w:tcW w:w="2338" w:type="dxa"/>
          </w:tcPr>
          <w:p w14:paraId="50CA88D5" w14:textId="7CCB985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274.94</w:t>
            </w:r>
          </w:p>
        </w:tc>
      </w:tr>
      <w:tr w:rsidR="00264364" w14:paraId="5DCFC946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C5CD685" w14:textId="32CADEF9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65</w:t>
            </w:r>
          </w:p>
        </w:tc>
        <w:tc>
          <w:tcPr>
            <w:tcW w:w="2338" w:type="dxa"/>
          </w:tcPr>
          <w:p w14:paraId="609E682F" w14:textId="48EC407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2.96</w:t>
            </w:r>
          </w:p>
        </w:tc>
        <w:tc>
          <w:tcPr>
            <w:tcW w:w="2337" w:type="dxa"/>
          </w:tcPr>
          <w:p w14:paraId="380FB1EF" w14:textId="54A28B3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318.5</w:t>
            </w:r>
          </w:p>
        </w:tc>
        <w:tc>
          <w:tcPr>
            <w:tcW w:w="2338" w:type="dxa"/>
          </w:tcPr>
          <w:p w14:paraId="4D29F604" w14:textId="29A117F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107.61</w:t>
            </w:r>
          </w:p>
        </w:tc>
      </w:tr>
      <w:tr w:rsidR="00264364" w14:paraId="5DB2B451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76969C2" w14:textId="2BD8CA8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66</w:t>
            </w:r>
          </w:p>
        </w:tc>
        <w:tc>
          <w:tcPr>
            <w:tcW w:w="2338" w:type="dxa"/>
          </w:tcPr>
          <w:p w14:paraId="720AFD75" w14:textId="2A72AE3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2.62</w:t>
            </w:r>
          </w:p>
        </w:tc>
        <w:tc>
          <w:tcPr>
            <w:tcW w:w="2337" w:type="dxa"/>
          </w:tcPr>
          <w:p w14:paraId="2AAA645F" w14:textId="7AC4DF6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229.9</w:t>
            </w:r>
          </w:p>
        </w:tc>
        <w:tc>
          <w:tcPr>
            <w:tcW w:w="2338" w:type="dxa"/>
          </w:tcPr>
          <w:p w14:paraId="65D95585" w14:textId="2420C25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87.73</w:t>
            </w:r>
          </w:p>
        </w:tc>
      </w:tr>
      <w:tr w:rsidR="00264364" w14:paraId="14B3C00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BBC81EF" w14:textId="36DE6F3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67</w:t>
            </w:r>
          </w:p>
        </w:tc>
        <w:tc>
          <w:tcPr>
            <w:tcW w:w="2338" w:type="dxa"/>
          </w:tcPr>
          <w:p w14:paraId="79D186FC" w14:textId="0C922D4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3.40</w:t>
            </w:r>
          </w:p>
        </w:tc>
        <w:tc>
          <w:tcPr>
            <w:tcW w:w="2337" w:type="dxa"/>
          </w:tcPr>
          <w:p w14:paraId="76347797" w14:textId="6DBA70D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417.3</w:t>
            </w:r>
          </w:p>
        </w:tc>
        <w:tc>
          <w:tcPr>
            <w:tcW w:w="2338" w:type="dxa"/>
          </w:tcPr>
          <w:p w14:paraId="55DCDA69" w14:textId="17CC16C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122.75</w:t>
            </w:r>
          </w:p>
        </w:tc>
      </w:tr>
      <w:tr w:rsidR="00264364" w14:paraId="7D99754A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EDB2DED" w14:textId="0E5E5AF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68</w:t>
            </w:r>
          </w:p>
        </w:tc>
        <w:tc>
          <w:tcPr>
            <w:tcW w:w="2338" w:type="dxa"/>
          </w:tcPr>
          <w:p w14:paraId="497DC553" w14:textId="5EE0BB1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4.30</w:t>
            </w:r>
          </w:p>
        </w:tc>
        <w:tc>
          <w:tcPr>
            <w:tcW w:w="2337" w:type="dxa"/>
          </w:tcPr>
          <w:p w14:paraId="7907CE07" w14:textId="2488CC6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338.3</w:t>
            </w:r>
          </w:p>
        </w:tc>
        <w:tc>
          <w:tcPr>
            <w:tcW w:w="2338" w:type="dxa"/>
          </w:tcPr>
          <w:p w14:paraId="3B77CA52" w14:textId="0B930A0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78.68</w:t>
            </w:r>
          </w:p>
        </w:tc>
      </w:tr>
      <w:tr w:rsidR="00264364" w14:paraId="736A65BF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3359F5B" w14:textId="54D48D7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69</w:t>
            </w:r>
          </w:p>
        </w:tc>
        <w:tc>
          <w:tcPr>
            <w:tcW w:w="2338" w:type="dxa"/>
          </w:tcPr>
          <w:p w14:paraId="3B2F291F" w14:textId="6E762C3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2.66</w:t>
            </w:r>
          </w:p>
        </w:tc>
        <w:tc>
          <w:tcPr>
            <w:tcW w:w="2337" w:type="dxa"/>
          </w:tcPr>
          <w:p w14:paraId="1B49538C" w14:textId="2F15E6C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387.0</w:t>
            </w:r>
          </w:p>
        </w:tc>
        <w:tc>
          <w:tcPr>
            <w:tcW w:w="2338" w:type="dxa"/>
          </w:tcPr>
          <w:p w14:paraId="6716DEB3" w14:textId="22F5067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145.48</w:t>
            </w:r>
          </w:p>
        </w:tc>
      </w:tr>
      <w:tr w:rsidR="00264364" w14:paraId="5B12404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648388B" w14:textId="459E90ED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70</w:t>
            </w:r>
          </w:p>
        </w:tc>
        <w:tc>
          <w:tcPr>
            <w:tcW w:w="2338" w:type="dxa"/>
          </w:tcPr>
          <w:p w14:paraId="7BAE1FE2" w14:textId="468AD8B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3.57</w:t>
            </w:r>
          </w:p>
        </w:tc>
        <w:tc>
          <w:tcPr>
            <w:tcW w:w="2337" w:type="dxa"/>
          </w:tcPr>
          <w:p w14:paraId="620A16D0" w14:textId="764340F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288.6</w:t>
            </w:r>
          </w:p>
        </w:tc>
        <w:tc>
          <w:tcPr>
            <w:tcW w:w="2338" w:type="dxa"/>
          </w:tcPr>
          <w:p w14:paraId="381A1130" w14:textId="2D06AF9F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80.85</w:t>
            </w:r>
          </w:p>
        </w:tc>
      </w:tr>
      <w:tr w:rsidR="00264364" w14:paraId="188E29E0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66395FA0" w14:textId="51433A2C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71</w:t>
            </w:r>
          </w:p>
        </w:tc>
        <w:tc>
          <w:tcPr>
            <w:tcW w:w="2338" w:type="dxa"/>
          </w:tcPr>
          <w:p w14:paraId="421669EC" w14:textId="57A8372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3.27</w:t>
            </w:r>
          </w:p>
        </w:tc>
        <w:tc>
          <w:tcPr>
            <w:tcW w:w="2337" w:type="dxa"/>
          </w:tcPr>
          <w:p w14:paraId="70EA52AE" w14:textId="0D1F9042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183.1</w:t>
            </w:r>
          </w:p>
        </w:tc>
        <w:tc>
          <w:tcPr>
            <w:tcW w:w="2338" w:type="dxa"/>
          </w:tcPr>
          <w:p w14:paraId="6872D625" w14:textId="748C21C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55.99</w:t>
            </w:r>
          </w:p>
        </w:tc>
      </w:tr>
      <w:tr w:rsidR="00264364" w14:paraId="20F27E81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20E94773" w14:textId="0AB0FAEA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72</w:t>
            </w:r>
          </w:p>
        </w:tc>
        <w:tc>
          <w:tcPr>
            <w:tcW w:w="2338" w:type="dxa"/>
          </w:tcPr>
          <w:p w14:paraId="3066CEC9" w14:textId="6B588AC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2.39</w:t>
            </w:r>
          </w:p>
        </w:tc>
        <w:tc>
          <w:tcPr>
            <w:tcW w:w="2337" w:type="dxa"/>
          </w:tcPr>
          <w:p w14:paraId="7317BDD9" w14:textId="0EEDEFB3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327.0</w:t>
            </w:r>
          </w:p>
        </w:tc>
        <w:tc>
          <w:tcPr>
            <w:tcW w:w="2338" w:type="dxa"/>
          </w:tcPr>
          <w:p w14:paraId="70DB1CF3" w14:textId="3EF9BAC5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136.84</w:t>
            </w:r>
          </w:p>
        </w:tc>
      </w:tr>
      <w:tr w:rsidR="00264364" w14:paraId="0DDACE30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1EBE7D1" w14:textId="243ABA30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73</w:t>
            </w:r>
          </w:p>
        </w:tc>
        <w:tc>
          <w:tcPr>
            <w:tcW w:w="2338" w:type="dxa"/>
          </w:tcPr>
          <w:p w14:paraId="2229054F" w14:textId="3ED05280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3.37</w:t>
            </w:r>
          </w:p>
        </w:tc>
        <w:tc>
          <w:tcPr>
            <w:tcW w:w="2337" w:type="dxa"/>
          </w:tcPr>
          <w:p w14:paraId="1ABD6D03" w14:textId="59115096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294.7</w:t>
            </w:r>
          </w:p>
        </w:tc>
        <w:tc>
          <w:tcPr>
            <w:tcW w:w="2338" w:type="dxa"/>
          </w:tcPr>
          <w:p w14:paraId="700BC03D" w14:textId="0D7EF6C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87.46</w:t>
            </w:r>
          </w:p>
        </w:tc>
      </w:tr>
      <w:tr w:rsidR="00264364" w14:paraId="154F3D2C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E24BBD1" w14:textId="7D670A5C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74</w:t>
            </w:r>
          </w:p>
        </w:tc>
        <w:tc>
          <w:tcPr>
            <w:tcW w:w="2338" w:type="dxa"/>
          </w:tcPr>
          <w:p w14:paraId="0245F322" w14:textId="58F9D57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3.32</w:t>
            </w:r>
          </w:p>
        </w:tc>
        <w:tc>
          <w:tcPr>
            <w:tcW w:w="2337" w:type="dxa"/>
          </w:tcPr>
          <w:p w14:paraId="508D074A" w14:textId="084D6AEE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345.5</w:t>
            </w:r>
          </w:p>
        </w:tc>
        <w:tc>
          <w:tcPr>
            <w:tcW w:w="2338" w:type="dxa"/>
          </w:tcPr>
          <w:p w14:paraId="4D5D749B" w14:textId="5ACEEB24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104.05</w:t>
            </w:r>
          </w:p>
        </w:tc>
      </w:tr>
      <w:tr w:rsidR="00264364" w14:paraId="07865AE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BEA72D0" w14:textId="6B46B325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75</w:t>
            </w:r>
          </w:p>
        </w:tc>
        <w:tc>
          <w:tcPr>
            <w:tcW w:w="2338" w:type="dxa"/>
          </w:tcPr>
          <w:p w14:paraId="0C436763" w14:textId="037FDFDA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3.23</w:t>
            </w:r>
          </w:p>
        </w:tc>
        <w:tc>
          <w:tcPr>
            <w:tcW w:w="2337" w:type="dxa"/>
          </w:tcPr>
          <w:p w14:paraId="10E201EE" w14:textId="1D0BD72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359.0</w:t>
            </w:r>
          </w:p>
        </w:tc>
        <w:tc>
          <w:tcPr>
            <w:tcW w:w="2338" w:type="dxa"/>
          </w:tcPr>
          <w:p w14:paraId="4970CD72" w14:textId="4F1FA7A8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111.15</w:t>
            </w:r>
          </w:p>
        </w:tc>
      </w:tr>
      <w:tr w:rsidR="00264364" w14:paraId="0F6DAFD6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485AAE4E" w14:textId="2B729296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76</w:t>
            </w:r>
          </w:p>
        </w:tc>
        <w:tc>
          <w:tcPr>
            <w:tcW w:w="2338" w:type="dxa"/>
          </w:tcPr>
          <w:p w14:paraId="59DDC45F" w14:textId="5BBB4D97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3.69</w:t>
            </w:r>
          </w:p>
        </w:tc>
        <w:tc>
          <w:tcPr>
            <w:tcW w:w="2337" w:type="dxa"/>
          </w:tcPr>
          <w:p w14:paraId="2BC348C7" w14:textId="6A4A7AFD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131.5</w:t>
            </w:r>
          </w:p>
        </w:tc>
        <w:tc>
          <w:tcPr>
            <w:tcW w:w="2338" w:type="dxa"/>
          </w:tcPr>
          <w:p w14:paraId="7DCBD314" w14:textId="0C6FC13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35.63</w:t>
            </w:r>
          </w:p>
        </w:tc>
      </w:tr>
      <w:tr w:rsidR="00264364" w14:paraId="002AB130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7DFF6B19" w14:textId="53CCEF94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77</w:t>
            </w:r>
          </w:p>
        </w:tc>
        <w:tc>
          <w:tcPr>
            <w:tcW w:w="2338" w:type="dxa"/>
          </w:tcPr>
          <w:p w14:paraId="4ABC8D6D" w14:textId="3B9C77D1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5.40</w:t>
            </w:r>
          </w:p>
        </w:tc>
        <w:tc>
          <w:tcPr>
            <w:tcW w:w="2337" w:type="dxa"/>
          </w:tcPr>
          <w:p w14:paraId="3E8A6571" w14:textId="465D2B1B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196.3</w:t>
            </w:r>
          </w:p>
        </w:tc>
        <w:tc>
          <w:tcPr>
            <w:tcW w:w="2338" w:type="dxa"/>
          </w:tcPr>
          <w:p w14:paraId="5E626788" w14:textId="3654CF2C" w:rsidR="00264364" w:rsidRPr="00264364" w:rsidRDefault="00264364" w:rsidP="00264364">
            <w:pPr>
              <w:jc w:val="center"/>
              <w:rPr>
                <w:rFonts w:cs="Times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36.35</w:t>
            </w:r>
          </w:p>
        </w:tc>
      </w:tr>
      <w:tr w:rsidR="00264364" w14:paraId="40ED8EF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0DC3DAE" w14:textId="15C900E3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78</w:t>
            </w:r>
          </w:p>
        </w:tc>
        <w:tc>
          <w:tcPr>
            <w:tcW w:w="2338" w:type="dxa"/>
          </w:tcPr>
          <w:p w14:paraId="1C36FB61" w14:textId="7CAD5E38" w:rsidR="00264364" w:rsidRPr="00C30013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2.09</w:t>
            </w:r>
          </w:p>
        </w:tc>
        <w:tc>
          <w:tcPr>
            <w:tcW w:w="2337" w:type="dxa"/>
          </w:tcPr>
          <w:p w14:paraId="04567ED0" w14:textId="7F4B738F" w:rsidR="00264364" w:rsidRPr="00C30013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218.5</w:t>
            </w:r>
          </w:p>
        </w:tc>
        <w:tc>
          <w:tcPr>
            <w:tcW w:w="2338" w:type="dxa"/>
          </w:tcPr>
          <w:p w14:paraId="054B9DB3" w14:textId="6E9CA38C" w:rsidR="00264364" w:rsidRPr="00C30013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104.54</w:t>
            </w:r>
          </w:p>
        </w:tc>
      </w:tr>
      <w:tr w:rsidR="00264364" w14:paraId="4D2E1589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11620B82" w14:textId="77AA1447" w:rsidR="00264364" w:rsidRPr="00264364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79</w:t>
            </w:r>
          </w:p>
        </w:tc>
        <w:tc>
          <w:tcPr>
            <w:tcW w:w="2338" w:type="dxa"/>
          </w:tcPr>
          <w:p w14:paraId="79602FB9" w14:textId="22048D9F" w:rsidR="00264364" w:rsidRPr="00C30013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3.45</w:t>
            </w:r>
          </w:p>
        </w:tc>
        <w:tc>
          <w:tcPr>
            <w:tcW w:w="2337" w:type="dxa"/>
          </w:tcPr>
          <w:p w14:paraId="7A13C091" w14:textId="0C9D4377" w:rsidR="00264364" w:rsidRPr="00C30013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242.3</w:t>
            </w:r>
          </w:p>
        </w:tc>
        <w:tc>
          <w:tcPr>
            <w:tcW w:w="2338" w:type="dxa"/>
          </w:tcPr>
          <w:p w14:paraId="62CF7E53" w14:textId="0A3B2687" w:rsidR="00264364" w:rsidRPr="00C30013" w:rsidRDefault="00264364" w:rsidP="00264364">
            <w:pPr>
              <w:jc w:val="center"/>
              <w:rPr>
                <w:rFonts w:cs="Times"/>
                <w:color w:val="000000"/>
                <w:sz w:val="22"/>
              </w:rPr>
            </w:pPr>
            <w:r w:rsidRPr="00264364">
              <w:rPr>
                <w:rFonts w:cs="Times"/>
                <w:color w:val="000000"/>
                <w:sz w:val="22"/>
              </w:rPr>
              <w:t>70.23</w:t>
            </w:r>
          </w:p>
        </w:tc>
      </w:tr>
      <w:tr w:rsidR="00264364" w14:paraId="7110559B" w14:textId="77777777" w:rsidTr="004655E0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0C0D1A56" w14:textId="63D9FDF7" w:rsidR="00264364" w:rsidRPr="00C30013" w:rsidRDefault="00FF3C7D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>
              <w:rPr>
                <w:rFonts w:cs="Times"/>
                <w:b/>
                <w:bCs/>
                <w:color w:val="000000"/>
                <w:sz w:val="22"/>
              </w:rPr>
              <w:t>Mean</w:t>
            </w:r>
          </w:p>
        </w:tc>
        <w:tc>
          <w:tcPr>
            <w:tcW w:w="2338" w:type="dxa"/>
          </w:tcPr>
          <w:p w14:paraId="6DB7FC5A" w14:textId="23B9C93B" w:rsidR="00264364" w:rsidRPr="00C30013" w:rsidRDefault="00264364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3.13</w:t>
            </w:r>
          </w:p>
        </w:tc>
        <w:tc>
          <w:tcPr>
            <w:tcW w:w="2337" w:type="dxa"/>
          </w:tcPr>
          <w:p w14:paraId="465901DB" w14:textId="0831F24B" w:rsidR="00264364" w:rsidRPr="00C30013" w:rsidRDefault="00264364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317.0</w:t>
            </w:r>
          </w:p>
        </w:tc>
        <w:tc>
          <w:tcPr>
            <w:tcW w:w="2338" w:type="dxa"/>
          </w:tcPr>
          <w:p w14:paraId="5FA8FD75" w14:textId="1A41B57A" w:rsidR="00264364" w:rsidRPr="00C30013" w:rsidRDefault="00264364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113.98</w:t>
            </w:r>
          </w:p>
        </w:tc>
      </w:tr>
      <w:tr w:rsidR="008A04D3" w14:paraId="10A53DD8" w14:textId="77777777" w:rsidTr="00C30013">
        <w:trPr>
          <w:trHeight w:hRule="exact" w:val="284"/>
          <w:jc w:val="center"/>
        </w:trPr>
        <w:tc>
          <w:tcPr>
            <w:tcW w:w="2337" w:type="dxa"/>
            <w:vAlign w:val="bottom"/>
          </w:tcPr>
          <w:p w14:paraId="5D66DBDB" w14:textId="17C7E91D" w:rsidR="008A04D3" w:rsidRPr="00C30013" w:rsidRDefault="008A04D3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Standard Deviation</w:t>
            </w:r>
          </w:p>
        </w:tc>
        <w:tc>
          <w:tcPr>
            <w:tcW w:w="2338" w:type="dxa"/>
          </w:tcPr>
          <w:p w14:paraId="4E0D5166" w14:textId="1E6E886E" w:rsidR="008A04D3" w:rsidRPr="00C30013" w:rsidRDefault="00C30013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1.02</w:t>
            </w:r>
          </w:p>
        </w:tc>
        <w:tc>
          <w:tcPr>
            <w:tcW w:w="2337" w:type="dxa"/>
          </w:tcPr>
          <w:p w14:paraId="6FF8A505" w14:textId="3E61EBE7" w:rsidR="008A04D3" w:rsidRPr="00C30013" w:rsidRDefault="00C30013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136.8</w:t>
            </w:r>
          </w:p>
        </w:tc>
        <w:tc>
          <w:tcPr>
            <w:tcW w:w="2338" w:type="dxa"/>
          </w:tcPr>
          <w:p w14:paraId="30DFB165" w14:textId="02D8145E" w:rsidR="008A04D3" w:rsidRPr="00C30013" w:rsidRDefault="00C30013" w:rsidP="00264364">
            <w:pPr>
              <w:jc w:val="center"/>
              <w:rPr>
                <w:rFonts w:cs="Times"/>
                <w:b/>
                <w:bCs/>
                <w:color w:val="000000"/>
                <w:sz w:val="22"/>
              </w:rPr>
            </w:pPr>
            <w:r w:rsidRPr="00C30013">
              <w:rPr>
                <w:rFonts w:cs="Times"/>
                <w:b/>
                <w:bCs/>
                <w:color w:val="000000"/>
                <w:sz w:val="22"/>
              </w:rPr>
              <w:t>66.79</w:t>
            </w:r>
          </w:p>
        </w:tc>
      </w:tr>
    </w:tbl>
    <w:p w14:paraId="3E2E453C" w14:textId="3A323D80" w:rsidR="00281321" w:rsidRPr="00A26701" w:rsidRDefault="00E57FBE" w:rsidP="001F4B41">
      <w:pPr>
        <w:rPr>
          <w:rFonts w:ascii="Times New Roman" w:hAnsi="Times New Roman"/>
          <w:b/>
        </w:rPr>
      </w:pPr>
      <w:r>
        <w:rPr>
          <w:rFonts w:cs="Times"/>
          <w:b/>
        </w:rPr>
        <w:t>*</w:t>
      </w:r>
      <w:r w:rsidR="00CF057C" w:rsidRPr="00264364">
        <w:rPr>
          <w:rFonts w:cs="Times"/>
          <w:b/>
          <w:sz w:val="22"/>
        </w:rPr>
        <w:t>Microfiber release (ppm)</w:t>
      </w:r>
      <w:r w:rsidR="00CF057C">
        <w:rPr>
          <w:rFonts w:cs="Times"/>
          <w:b/>
          <w:sz w:val="22"/>
        </w:rPr>
        <w:t xml:space="preserve"> = </w:t>
      </w:r>
      <w:r>
        <w:rPr>
          <w:rFonts w:cs="Times"/>
          <w:b/>
        </w:rPr>
        <w:t>Microfiber mass (mg) / Load mass (kg)</w:t>
      </w:r>
    </w:p>
    <w:sectPr w:rsidR="00281321" w:rsidRPr="00A26701" w:rsidSect="00F84E5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40" w:right="1440" w:bottom="1440" w:left="1440" w:header="0" w:footer="0" w:gutter="0"/>
      <w:cols w:space="47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968F6" w14:textId="77777777" w:rsidR="00252F35" w:rsidRDefault="00252F35">
      <w:r>
        <w:separator/>
      </w:r>
    </w:p>
  </w:endnote>
  <w:endnote w:type="continuationSeparator" w:id="0">
    <w:p w14:paraId="792BE0C0" w14:textId="77777777" w:rsidR="00252F35" w:rsidRDefault="00252F35">
      <w:r>
        <w:continuationSeparator/>
      </w:r>
    </w:p>
  </w:endnote>
  <w:endnote w:type="continuationNotice" w:id="1">
    <w:p w14:paraId="6D2A6B92" w14:textId="77777777" w:rsidR="00252F35" w:rsidRDefault="00252F3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7AFE7" w14:textId="77777777" w:rsidR="00252F35" w:rsidRDefault="00252F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E341732" w14:textId="77777777" w:rsidR="00252F35" w:rsidRDefault="00252F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16CF1" w14:textId="77777777" w:rsidR="00252F35" w:rsidRDefault="00252F3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DB0C8" w14:textId="77777777" w:rsidR="00EA44B6" w:rsidRDefault="00EA44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32BAF" w14:textId="77777777" w:rsidR="00252F35" w:rsidRDefault="00252F35">
      <w:r>
        <w:separator/>
      </w:r>
    </w:p>
  </w:footnote>
  <w:footnote w:type="continuationSeparator" w:id="0">
    <w:p w14:paraId="3B69F48A" w14:textId="77777777" w:rsidR="00252F35" w:rsidRDefault="00252F35">
      <w:r>
        <w:continuationSeparator/>
      </w:r>
    </w:p>
  </w:footnote>
  <w:footnote w:type="continuationNotice" w:id="1">
    <w:p w14:paraId="2657D1D2" w14:textId="77777777" w:rsidR="00252F35" w:rsidRDefault="00252F3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7021FF" w14:textId="77777777" w:rsidR="00EA44B6" w:rsidRDefault="00EA44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AAB82" w14:textId="77777777" w:rsidR="00EA44B6" w:rsidRDefault="00EA44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6E65F" w14:textId="77777777" w:rsidR="00EA44B6" w:rsidRDefault="00EA4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47C33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15697"/>
    <w:multiLevelType w:val="hybridMultilevel"/>
    <w:tmpl w:val="2654BD4C"/>
    <w:lvl w:ilvl="0" w:tplc="82F2086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627" w:hanging="360"/>
      </w:pPr>
    </w:lvl>
    <w:lvl w:ilvl="2" w:tplc="0809001B" w:tentative="1">
      <w:start w:val="1"/>
      <w:numFmt w:val="lowerRoman"/>
      <w:lvlText w:val="%3."/>
      <w:lvlJc w:val="right"/>
      <w:pPr>
        <w:ind w:left="2347" w:hanging="180"/>
      </w:pPr>
    </w:lvl>
    <w:lvl w:ilvl="3" w:tplc="0809000F" w:tentative="1">
      <w:start w:val="1"/>
      <w:numFmt w:val="decimal"/>
      <w:lvlText w:val="%4."/>
      <w:lvlJc w:val="left"/>
      <w:pPr>
        <w:ind w:left="3067" w:hanging="360"/>
      </w:pPr>
    </w:lvl>
    <w:lvl w:ilvl="4" w:tplc="08090019" w:tentative="1">
      <w:start w:val="1"/>
      <w:numFmt w:val="lowerLetter"/>
      <w:lvlText w:val="%5."/>
      <w:lvlJc w:val="left"/>
      <w:pPr>
        <w:ind w:left="3787" w:hanging="360"/>
      </w:pPr>
    </w:lvl>
    <w:lvl w:ilvl="5" w:tplc="0809001B" w:tentative="1">
      <w:start w:val="1"/>
      <w:numFmt w:val="lowerRoman"/>
      <w:lvlText w:val="%6."/>
      <w:lvlJc w:val="right"/>
      <w:pPr>
        <w:ind w:left="4507" w:hanging="180"/>
      </w:pPr>
    </w:lvl>
    <w:lvl w:ilvl="6" w:tplc="0809000F" w:tentative="1">
      <w:start w:val="1"/>
      <w:numFmt w:val="decimal"/>
      <w:lvlText w:val="%7."/>
      <w:lvlJc w:val="left"/>
      <w:pPr>
        <w:ind w:left="5227" w:hanging="360"/>
      </w:pPr>
    </w:lvl>
    <w:lvl w:ilvl="7" w:tplc="08090019" w:tentative="1">
      <w:start w:val="1"/>
      <w:numFmt w:val="lowerLetter"/>
      <w:lvlText w:val="%8."/>
      <w:lvlJc w:val="left"/>
      <w:pPr>
        <w:ind w:left="5947" w:hanging="360"/>
      </w:pPr>
    </w:lvl>
    <w:lvl w:ilvl="8" w:tplc="08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2" w15:restartNumberingAfterBreak="0">
    <w:nsid w:val="1D946377"/>
    <w:multiLevelType w:val="hybridMultilevel"/>
    <w:tmpl w:val="2B1C3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D4588"/>
    <w:multiLevelType w:val="hybridMultilevel"/>
    <w:tmpl w:val="56DCB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1202A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86632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10" w15:restartNumberingAfterBreak="0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11" w15:restartNumberingAfterBreak="0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3"/>
  </w:num>
  <w:num w:numId="9">
    <w:abstractNumId w:val="0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1013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1B0"/>
    <w:rsid w:val="000002F2"/>
    <w:rsid w:val="000074D8"/>
    <w:rsid w:val="00007506"/>
    <w:rsid w:val="00010C6A"/>
    <w:rsid w:val="0001156F"/>
    <w:rsid w:val="00017C37"/>
    <w:rsid w:val="000308D8"/>
    <w:rsid w:val="000452D6"/>
    <w:rsid w:val="00052FFD"/>
    <w:rsid w:val="0005660F"/>
    <w:rsid w:val="00060BEB"/>
    <w:rsid w:val="00062450"/>
    <w:rsid w:val="00063A64"/>
    <w:rsid w:val="000652F2"/>
    <w:rsid w:val="000702AD"/>
    <w:rsid w:val="00072081"/>
    <w:rsid w:val="000730D3"/>
    <w:rsid w:val="000732E0"/>
    <w:rsid w:val="000765B8"/>
    <w:rsid w:val="0008190A"/>
    <w:rsid w:val="00084888"/>
    <w:rsid w:val="0008576E"/>
    <w:rsid w:val="00092544"/>
    <w:rsid w:val="000A2955"/>
    <w:rsid w:val="000A73C9"/>
    <w:rsid w:val="000B2EEB"/>
    <w:rsid w:val="000B3D3B"/>
    <w:rsid w:val="000B44E4"/>
    <w:rsid w:val="000B5610"/>
    <w:rsid w:val="000B635F"/>
    <w:rsid w:val="000B6E98"/>
    <w:rsid w:val="000B7274"/>
    <w:rsid w:val="000C0251"/>
    <w:rsid w:val="000C05CC"/>
    <w:rsid w:val="000C05D1"/>
    <w:rsid w:val="000C6297"/>
    <w:rsid w:val="000C69B3"/>
    <w:rsid w:val="000C6F11"/>
    <w:rsid w:val="000D6358"/>
    <w:rsid w:val="000D64DA"/>
    <w:rsid w:val="000E036B"/>
    <w:rsid w:val="000E120F"/>
    <w:rsid w:val="000E5D12"/>
    <w:rsid w:val="000E629D"/>
    <w:rsid w:val="000E71EF"/>
    <w:rsid w:val="000F25D7"/>
    <w:rsid w:val="000F7803"/>
    <w:rsid w:val="0010345C"/>
    <w:rsid w:val="00106342"/>
    <w:rsid w:val="00111DF8"/>
    <w:rsid w:val="00112AAE"/>
    <w:rsid w:val="00112E8A"/>
    <w:rsid w:val="00113A43"/>
    <w:rsid w:val="00114E06"/>
    <w:rsid w:val="00117D15"/>
    <w:rsid w:val="0012345F"/>
    <w:rsid w:val="0012416B"/>
    <w:rsid w:val="001301C7"/>
    <w:rsid w:val="00130246"/>
    <w:rsid w:val="00146558"/>
    <w:rsid w:val="001575C4"/>
    <w:rsid w:val="00157FA3"/>
    <w:rsid w:val="00160634"/>
    <w:rsid w:val="001658AD"/>
    <w:rsid w:val="00166852"/>
    <w:rsid w:val="00172B32"/>
    <w:rsid w:val="0017313F"/>
    <w:rsid w:val="00173516"/>
    <w:rsid w:val="00184681"/>
    <w:rsid w:val="00186128"/>
    <w:rsid w:val="00186D8A"/>
    <w:rsid w:val="00187615"/>
    <w:rsid w:val="001908F2"/>
    <w:rsid w:val="00190DFC"/>
    <w:rsid w:val="00193AAA"/>
    <w:rsid w:val="00195ACA"/>
    <w:rsid w:val="001976F7"/>
    <w:rsid w:val="00197C97"/>
    <w:rsid w:val="001A2EB5"/>
    <w:rsid w:val="001A7A90"/>
    <w:rsid w:val="001B4F5C"/>
    <w:rsid w:val="001C133D"/>
    <w:rsid w:val="001C3792"/>
    <w:rsid w:val="001C5693"/>
    <w:rsid w:val="001C6CDA"/>
    <w:rsid w:val="001D107D"/>
    <w:rsid w:val="001D11CD"/>
    <w:rsid w:val="001D4E47"/>
    <w:rsid w:val="001D7F01"/>
    <w:rsid w:val="001E1756"/>
    <w:rsid w:val="001E60E1"/>
    <w:rsid w:val="001F158E"/>
    <w:rsid w:val="001F4168"/>
    <w:rsid w:val="001F4B41"/>
    <w:rsid w:val="00201D02"/>
    <w:rsid w:val="00203952"/>
    <w:rsid w:val="002078D4"/>
    <w:rsid w:val="00207EC4"/>
    <w:rsid w:val="00212B1D"/>
    <w:rsid w:val="00214A77"/>
    <w:rsid w:val="00214AE7"/>
    <w:rsid w:val="00216A33"/>
    <w:rsid w:val="00220361"/>
    <w:rsid w:val="00222C22"/>
    <w:rsid w:val="002254FB"/>
    <w:rsid w:val="0023034E"/>
    <w:rsid w:val="002326E1"/>
    <w:rsid w:val="00232ADB"/>
    <w:rsid w:val="00232B02"/>
    <w:rsid w:val="00241D96"/>
    <w:rsid w:val="00251AD2"/>
    <w:rsid w:val="00252160"/>
    <w:rsid w:val="00252F35"/>
    <w:rsid w:val="00263BCD"/>
    <w:rsid w:val="00264364"/>
    <w:rsid w:val="00271A02"/>
    <w:rsid w:val="002738AF"/>
    <w:rsid w:val="0028072C"/>
    <w:rsid w:val="00281321"/>
    <w:rsid w:val="00281531"/>
    <w:rsid w:val="00284C4B"/>
    <w:rsid w:val="002874A6"/>
    <w:rsid w:val="00291633"/>
    <w:rsid w:val="0029213C"/>
    <w:rsid w:val="00292387"/>
    <w:rsid w:val="0029306A"/>
    <w:rsid w:val="002946D8"/>
    <w:rsid w:val="00297C38"/>
    <w:rsid w:val="002A22A3"/>
    <w:rsid w:val="002A7493"/>
    <w:rsid w:val="002B2427"/>
    <w:rsid w:val="002B3992"/>
    <w:rsid w:val="002B7662"/>
    <w:rsid w:val="002C3431"/>
    <w:rsid w:val="002D0DB6"/>
    <w:rsid w:val="002D1E3C"/>
    <w:rsid w:val="002D4D9D"/>
    <w:rsid w:val="002D5923"/>
    <w:rsid w:val="002D6BCC"/>
    <w:rsid w:val="002E0D46"/>
    <w:rsid w:val="002E4C3B"/>
    <w:rsid w:val="002F10BB"/>
    <w:rsid w:val="002F1968"/>
    <w:rsid w:val="002F345A"/>
    <w:rsid w:val="002F4CD1"/>
    <w:rsid w:val="002F5E5C"/>
    <w:rsid w:val="002F6C71"/>
    <w:rsid w:val="002F70CA"/>
    <w:rsid w:val="0030350A"/>
    <w:rsid w:val="0030546F"/>
    <w:rsid w:val="003121F0"/>
    <w:rsid w:val="0031246F"/>
    <w:rsid w:val="0031373B"/>
    <w:rsid w:val="003141DD"/>
    <w:rsid w:val="00315819"/>
    <w:rsid w:val="00315CDF"/>
    <w:rsid w:val="00324128"/>
    <w:rsid w:val="0033434D"/>
    <w:rsid w:val="003413E1"/>
    <w:rsid w:val="0034506A"/>
    <w:rsid w:val="00352D42"/>
    <w:rsid w:val="00355A09"/>
    <w:rsid w:val="0035628C"/>
    <w:rsid w:val="0036050D"/>
    <w:rsid w:val="00361E35"/>
    <w:rsid w:val="00364B4D"/>
    <w:rsid w:val="003664E9"/>
    <w:rsid w:val="003679A1"/>
    <w:rsid w:val="00372CE6"/>
    <w:rsid w:val="003737AD"/>
    <w:rsid w:val="00375A67"/>
    <w:rsid w:val="003810E2"/>
    <w:rsid w:val="003813C2"/>
    <w:rsid w:val="00381C78"/>
    <w:rsid w:val="00381D3B"/>
    <w:rsid w:val="003823B0"/>
    <w:rsid w:val="00383B85"/>
    <w:rsid w:val="00385022"/>
    <w:rsid w:val="00385BCE"/>
    <w:rsid w:val="003863D3"/>
    <w:rsid w:val="00391A59"/>
    <w:rsid w:val="00392347"/>
    <w:rsid w:val="003A2338"/>
    <w:rsid w:val="003A42F0"/>
    <w:rsid w:val="003A448E"/>
    <w:rsid w:val="003A5217"/>
    <w:rsid w:val="003A57C8"/>
    <w:rsid w:val="003A6162"/>
    <w:rsid w:val="003B028F"/>
    <w:rsid w:val="003B0B7F"/>
    <w:rsid w:val="003B3142"/>
    <w:rsid w:val="003B4AF3"/>
    <w:rsid w:val="003B4E6D"/>
    <w:rsid w:val="003C0BEC"/>
    <w:rsid w:val="003C211A"/>
    <w:rsid w:val="003C47AD"/>
    <w:rsid w:val="003C4CE1"/>
    <w:rsid w:val="003D0463"/>
    <w:rsid w:val="003D1402"/>
    <w:rsid w:val="003D222A"/>
    <w:rsid w:val="003D4EF3"/>
    <w:rsid w:val="003D5616"/>
    <w:rsid w:val="003E1F76"/>
    <w:rsid w:val="003E2A5B"/>
    <w:rsid w:val="003E3A8B"/>
    <w:rsid w:val="003F1D75"/>
    <w:rsid w:val="003F2D72"/>
    <w:rsid w:val="003F594B"/>
    <w:rsid w:val="00400321"/>
    <w:rsid w:val="004078DE"/>
    <w:rsid w:val="0041799A"/>
    <w:rsid w:val="004233CA"/>
    <w:rsid w:val="0042420B"/>
    <w:rsid w:val="004245ED"/>
    <w:rsid w:val="004256D7"/>
    <w:rsid w:val="00432039"/>
    <w:rsid w:val="00432ACE"/>
    <w:rsid w:val="004368E6"/>
    <w:rsid w:val="00437704"/>
    <w:rsid w:val="00444B0E"/>
    <w:rsid w:val="00446379"/>
    <w:rsid w:val="00446531"/>
    <w:rsid w:val="00450354"/>
    <w:rsid w:val="00452C10"/>
    <w:rsid w:val="00454811"/>
    <w:rsid w:val="00454CDB"/>
    <w:rsid w:val="00460355"/>
    <w:rsid w:val="004643D5"/>
    <w:rsid w:val="00464FEC"/>
    <w:rsid w:val="00465C9B"/>
    <w:rsid w:val="00466FA4"/>
    <w:rsid w:val="004752C7"/>
    <w:rsid w:val="00475FD2"/>
    <w:rsid w:val="004801E2"/>
    <w:rsid w:val="004826F1"/>
    <w:rsid w:val="004828AD"/>
    <w:rsid w:val="004838E4"/>
    <w:rsid w:val="004873F6"/>
    <w:rsid w:val="0048740A"/>
    <w:rsid w:val="00490325"/>
    <w:rsid w:val="00491871"/>
    <w:rsid w:val="004925A0"/>
    <w:rsid w:val="00493ED8"/>
    <w:rsid w:val="00494D0D"/>
    <w:rsid w:val="004A2A91"/>
    <w:rsid w:val="004A4354"/>
    <w:rsid w:val="004A485F"/>
    <w:rsid w:val="004A5DA5"/>
    <w:rsid w:val="004B2CB0"/>
    <w:rsid w:val="004B657C"/>
    <w:rsid w:val="004C0F2A"/>
    <w:rsid w:val="004C4EFC"/>
    <w:rsid w:val="004C6A92"/>
    <w:rsid w:val="004C7BE4"/>
    <w:rsid w:val="004D04C7"/>
    <w:rsid w:val="004D2D1F"/>
    <w:rsid w:val="004D585E"/>
    <w:rsid w:val="004E0C67"/>
    <w:rsid w:val="004E0CBA"/>
    <w:rsid w:val="004E283C"/>
    <w:rsid w:val="004E3446"/>
    <w:rsid w:val="004E4A24"/>
    <w:rsid w:val="004E7185"/>
    <w:rsid w:val="004F1E34"/>
    <w:rsid w:val="004F2A8A"/>
    <w:rsid w:val="004F50B0"/>
    <w:rsid w:val="0050270C"/>
    <w:rsid w:val="00504403"/>
    <w:rsid w:val="00506AD4"/>
    <w:rsid w:val="00507C0C"/>
    <w:rsid w:val="00510D1E"/>
    <w:rsid w:val="00513604"/>
    <w:rsid w:val="00514F24"/>
    <w:rsid w:val="00517C88"/>
    <w:rsid w:val="00522F41"/>
    <w:rsid w:val="005246CF"/>
    <w:rsid w:val="00525A88"/>
    <w:rsid w:val="00525D92"/>
    <w:rsid w:val="00531D45"/>
    <w:rsid w:val="00532A97"/>
    <w:rsid w:val="0053512C"/>
    <w:rsid w:val="00537D7B"/>
    <w:rsid w:val="00537D91"/>
    <w:rsid w:val="00543076"/>
    <w:rsid w:val="00545145"/>
    <w:rsid w:val="0054527E"/>
    <w:rsid w:val="005457C4"/>
    <w:rsid w:val="00552788"/>
    <w:rsid w:val="005545C6"/>
    <w:rsid w:val="005553EF"/>
    <w:rsid w:val="00555C29"/>
    <w:rsid w:val="00557EF2"/>
    <w:rsid w:val="00562B1B"/>
    <w:rsid w:val="0056561C"/>
    <w:rsid w:val="0056684C"/>
    <w:rsid w:val="00567B36"/>
    <w:rsid w:val="00567E81"/>
    <w:rsid w:val="00570F8A"/>
    <w:rsid w:val="00574E3A"/>
    <w:rsid w:val="00576F67"/>
    <w:rsid w:val="0058079B"/>
    <w:rsid w:val="0058199A"/>
    <w:rsid w:val="0058518F"/>
    <w:rsid w:val="00586199"/>
    <w:rsid w:val="00586C5F"/>
    <w:rsid w:val="00586E72"/>
    <w:rsid w:val="00591A57"/>
    <w:rsid w:val="0059264B"/>
    <w:rsid w:val="005926F1"/>
    <w:rsid w:val="00596D68"/>
    <w:rsid w:val="005974AE"/>
    <w:rsid w:val="005A1F99"/>
    <w:rsid w:val="005A5B79"/>
    <w:rsid w:val="005A697B"/>
    <w:rsid w:val="005A77F7"/>
    <w:rsid w:val="005B0567"/>
    <w:rsid w:val="005B0691"/>
    <w:rsid w:val="005B0B09"/>
    <w:rsid w:val="005B1031"/>
    <w:rsid w:val="005B26D4"/>
    <w:rsid w:val="005C3DC3"/>
    <w:rsid w:val="005C3F16"/>
    <w:rsid w:val="005C6279"/>
    <w:rsid w:val="005D0C10"/>
    <w:rsid w:val="005D173B"/>
    <w:rsid w:val="005D1E8E"/>
    <w:rsid w:val="005D494A"/>
    <w:rsid w:val="005D5A6F"/>
    <w:rsid w:val="005D6DDC"/>
    <w:rsid w:val="005D732B"/>
    <w:rsid w:val="005E1761"/>
    <w:rsid w:val="005E1841"/>
    <w:rsid w:val="005F1CA7"/>
    <w:rsid w:val="005F1E06"/>
    <w:rsid w:val="005F3CDB"/>
    <w:rsid w:val="005F4FD6"/>
    <w:rsid w:val="005F50F9"/>
    <w:rsid w:val="005F55A4"/>
    <w:rsid w:val="005F5F3B"/>
    <w:rsid w:val="005F5F64"/>
    <w:rsid w:val="005F7B15"/>
    <w:rsid w:val="006028E6"/>
    <w:rsid w:val="006056B9"/>
    <w:rsid w:val="00605F75"/>
    <w:rsid w:val="0061011D"/>
    <w:rsid w:val="006101EE"/>
    <w:rsid w:val="0061452F"/>
    <w:rsid w:val="006263C0"/>
    <w:rsid w:val="006300CB"/>
    <w:rsid w:val="00630A3B"/>
    <w:rsid w:val="00631330"/>
    <w:rsid w:val="006330BF"/>
    <w:rsid w:val="00643C87"/>
    <w:rsid w:val="006455A5"/>
    <w:rsid w:val="00645DED"/>
    <w:rsid w:val="00646090"/>
    <w:rsid w:val="00650A99"/>
    <w:rsid w:val="00652BD8"/>
    <w:rsid w:val="0065563C"/>
    <w:rsid w:val="0066515F"/>
    <w:rsid w:val="0067085C"/>
    <w:rsid w:val="00676AF0"/>
    <w:rsid w:val="006812B8"/>
    <w:rsid w:val="0068299D"/>
    <w:rsid w:val="00683131"/>
    <w:rsid w:val="00686947"/>
    <w:rsid w:val="00693C80"/>
    <w:rsid w:val="006964D6"/>
    <w:rsid w:val="00697416"/>
    <w:rsid w:val="006A0DEB"/>
    <w:rsid w:val="006A0DF5"/>
    <w:rsid w:val="006A36C3"/>
    <w:rsid w:val="006A3E34"/>
    <w:rsid w:val="006A5C01"/>
    <w:rsid w:val="006B2581"/>
    <w:rsid w:val="006B42D5"/>
    <w:rsid w:val="006C1E63"/>
    <w:rsid w:val="006C408D"/>
    <w:rsid w:val="006C515A"/>
    <w:rsid w:val="006C5CE2"/>
    <w:rsid w:val="006C7E5C"/>
    <w:rsid w:val="006D4D5E"/>
    <w:rsid w:val="006D6169"/>
    <w:rsid w:val="006D7EDA"/>
    <w:rsid w:val="006E0CA3"/>
    <w:rsid w:val="006E6CA6"/>
    <w:rsid w:val="006F0E90"/>
    <w:rsid w:val="006F4610"/>
    <w:rsid w:val="006F7030"/>
    <w:rsid w:val="006F716C"/>
    <w:rsid w:val="006F72DD"/>
    <w:rsid w:val="007000D9"/>
    <w:rsid w:val="00702827"/>
    <w:rsid w:val="00703701"/>
    <w:rsid w:val="007055CD"/>
    <w:rsid w:val="007102B2"/>
    <w:rsid w:val="00710D0C"/>
    <w:rsid w:val="007143F4"/>
    <w:rsid w:val="0071622F"/>
    <w:rsid w:val="00717D68"/>
    <w:rsid w:val="0072020D"/>
    <w:rsid w:val="00721168"/>
    <w:rsid w:val="00722AB4"/>
    <w:rsid w:val="00724DA6"/>
    <w:rsid w:val="0073027C"/>
    <w:rsid w:val="007307D4"/>
    <w:rsid w:val="00745485"/>
    <w:rsid w:val="00746D98"/>
    <w:rsid w:val="00747701"/>
    <w:rsid w:val="00750F64"/>
    <w:rsid w:val="007510C8"/>
    <w:rsid w:val="00761ED4"/>
    <w:rsid w:val="007629D3"/>
    <w:rsid w:val="00762A2E"/>
    <w:rsid w:val="0077634B"/>
    <w:rsid w:val="00785CC4"/>
    <w:rsid w:val="00786EBE"/>
    <w:rsid w:val="00791915"/>
    <w:rsid w:val="00791B26"/>
    <w:rsid w:val="00794616"/>
    <w:rsid w:val="00794BBA"/>
    <w:rsid w:val="00796D0F"/>
    <w:rsid w:val="00797F12"/>
    <w:rsid w:val="007A11AD"/>
    <w:rsid w:val="007A5401"/>
    <w:rsid w:val="007B001D"/>
    <w:rsid w:val="007B402C"/>
    <w:rsid w:val="007B6E80"/>
    <w:rsid w:val="007C3D19"/>
    <w:rsid w:val="007C4497"/>
    <w:rsid w:val="007C6F57"/>
    <w:rsid w:val="007D1457"/>
    <w:rsid w:val="007E0A85"/>
    <w:rsid w:val="007F2519"/>
    <w:rsid w:val="007F3FF5"/>
    <w:rsid w:val="007F4B9C"/>
    <w:rsid w:val="007F52CA"/>
    <w:rsid w:val="007F74D1"/>
    <w:rsid w:val="00800FC3"/>
    <w:rsid w:val="008047DE"/>
    <w:rsid w:val="00810977"/>
    <w:rsid w:val="0081311D"/>
    <w:rsid w:val="008174BD"/>
    <w:rsid w:val="00822352"/>
    <w:rsid w:val="0082482A"/>
    <w:rsid w:val="00825613"/>
    <w:rsid w:val="0082687D"/>
    <w:rsid w:val="008359C9"/>
    <w:rsid w:val="00836588"/>
    <w:rsid w:val="0083762E"/>
    <w:rsid w:val="0084126B"/>
    <w:rsid w:val="008461F5"/>
    <w:rsid w:val="0085499E"/>
    <w:rsid w:val="008567BE"/>
    <w:rsid w:val="008633FA"/>
    <w:rsid w:val="008642CD"/>
    <w:rsid w:val="008655C0"/>
    <w:rsid w:val="00866FEB"/>
    <w:rsid w:val="00872D16"/>
    <w:rsid w:val="0087352E"/>
    <w:rsid w:val="0088058A"/>
    <w:rsid w:val="00881AE7"/>
    <w:rsid w:val="0088447E"/>
    <w:rsid w:val="00887F8C"/>
    <w:rsid w:val="00892FAD"/>
    <w:rsid w:val="00893E0F"/>
    <w:rsid w:val="00895FE4"/>
    <w:rsid w:val="0089612F"/>
    <w:rsid w:val="00897AA7"/>
    <w:rsid w:val="008A04D3"/>
    <w:rsid w:val="008A1BAE"/>
    <w:rsid w:val="008A2448"/>
    <w:rsid w:val="008A3263"/>
    <w:rsid w:val="008A488E"/>
    <w:rsid w:val="008A4926"/>
    <w:rsid w:val="008B2E06"/>
    <w:rsid w:val="008B3502"/>
    <w:rsid w:val="008B6218"/>
    <w:rsid w:val="008B64C8"/>
    <w:rsid w:val="008C1865"/>
    <w:rsid w:val="008C26F2"/>
    <w:rsid w:val="008C5233"/>
    <w:rsid w:val="008C7023"/>
    <w:rsid w:val="008D30F9"/>
    <w:rsid w:val="008D40A3"/>
    <w:rsid w:val="008D47CE"/>
    <w:rsid w:val="008D50E9"/>
    <w:rsid w:val="008D53B2"/>
    <w:rsid w:val="008E05E0"/>
    <w:rsid w:val="008E15E2"/>
    <w:rsid w:val="008E234F"/>
    <w:rsid w:val="008E32B3"/>
    <w:rsid w:val="008E445A"/>
    <w:rsid w:val="008E5DA6"/>
    <w:rsid w:val="008E7A9D"/>
    <w:rsid w:val="008F0092"/>
    <w:rsid w:val="008F182A"/>
    <w:rsid w:val="008F4C96"/>
    <w:rsid w:val="008F678E"/>
    <w:rsid w:val="0090184C"/>
    <w:rsid w:val="00903AD1"/>
    <w:rsid w:val="00904C91"/>
    <w:rsid w:val="0090657D"/>
    <w:rsid w:val="00907FB1"/>
    <w:rsid w:val="00912169"/>
    <w:rsid w:val="00912EC6"/>
    <w:rsid w:val="00913274"/>
    <w:rsid w:val="0092037A"/>
    <w:rsid w:val="00920DDF"/>
    <w:rsid w:val="009219D1"/>
    <w:rsid w:val="009246AD"/>
    <w:rsid w:val="0092542B"/>
    <w:rsid w:val="00927E90"/>
    <w:rsid w:val="00930273"/>
    <w:rsid w:val="00931FE1"/>
    <w:rsid w:val="0093307D"/>
    <w:rsid w:val="009364AF"/>
    <w:rsid w:val="0094020F"/>
    <w:rsid w:val="00942B89"/>
    <w:rsid w:val="00950D14"/>
    <w:rsid w:val="00953203"/>
    <w:rsid w:val="00956FC9"/>
    <w:rsid w:val="00961E6E"/>
    <w:rsid w:val="00964AFB"/>
    <w:rsid w:val="00967FF8"/>
    <w:rsid w:val="009703A3"/>
    <w:rsid w:val="00972395"/>
    <w:rsid w:val="009728D2"/>
    <w:rsid w:val="00972FAE"/>
    <w:rsid w:val="0097598C"/>
    <w:rsid w:val="00976CF3"/>
    <w:rsid w:val="00980A61"/>
    <w:rsid w:val="00984BED"/>
    <w:rsid w:val="009876BB"/>
    <w:rsid w:val="00990606"/>
    <w:rsid w:val="0099652F"/>
    <w:rsid w:val="009A4383"/>
    <w:rsid w:val="009A4B05"/>
    <w:rsid w:val="009B28BA"/>
    <w:rsid w:val="009B7ED6"/>
    <w:rsid w:val="009C7003"/>
    <w:rsid w:val="009C73B7"/>
    <w:rsid w:val="009D7800"/>
    <w:rsid w:val="009E2865"/>
    <w:rsid w:val="009E6B15"/>
    <w:rsid w:val="009F153C"/>
    <w:rsid w:val="009F2E7E"/>
    <w:rsid w:val="009F31BF"/>
    <w:rsid w:val="009F3649"/>
    <w:rsid w:val="009F6F6F"/>
    <w:rsid w:val="009F7446"/>
    <w:rsid w:val="00A00A9D"/>
    <w:rsid w:val="00A01A63"/>
    <w:rsid w:val="00A02A89"/>
    <w:rsid w:val="00A02D62"/>
    <w:rsid w:val="00A0597C"/>
    <w:rsid w:val="00A06E16"/>
    <w:rsid w:val="00A075B1"/>
    <w:rsid w:val="00A169E5"/>
    <w:rsid w:val="00A20EB5"/>
    <w:rsid w:val="00A22F16"/>
    <w:rsid w:val="00A26701"/>
    <w:rsid w:val="00A35A0A"/>
    <w:rsid w:val="00A37DB8"/>
    <w:rsid w:val="00A4268A"/>
    <w:rsid w:val="00A46554"/>
    <w:rsid w:val="00A46923"/>
    <w:rsid w:val="00A5015C"/>
    <w:rsid w:val="00A52484"/>
    <w:rsid w:val="00A536A0"/>
    <w:rsid w:val="00A5736C"/>
    <w:rsid w:val="00A617B3"/>
    <w:rsid w:val="00A642D7"/>
    <w:rsid w:val="00A67950"/>
    <w:rsid w:val="00A764EF"/>
    <w:rsid w:val="00A7691C"/>
    <w:rsid w:val="00A81B00"/>
    <w:rsid w:val="00A82B3A"/>
    <w:rsid w:val="00A82DFA"/>
    <w:rsid w:val="00A8588C"/>
    <w:rsid w:val="00A8751A"/>
    <w:rsid w:val="00A929F0"/>
    <w:rsid w:val="00AA0B7A"/>
    <w:rsid w:val="00AA0D23"/>
    <w:rsid w:val="00AA6226"/>
    <w:rsid w:val="00AA6417"/>
    <w:rsid w:val="00AB34C5"/>
    <w:rsid w:val="00AB6D27"/>
    <w:rsid w:val="00AC039F"/>
    <w:rsid w:val="00AC13A0"/>
    <w:rsid w:val="00AD1A6B"/>
    <w:rsid w:val="00AD588A"/>
    <w:rsid w:val="00AD5AF1"/>
    <w:rsid w:val="00AE184E"/>
    <w:rsid w:val="00AE33BE"/>
    <w:rsid w:val="00AF1728"/>
    <w:rsid w:val="00AF19C4"/>
    <w:rsid w:val="00AF3A62"/>
    <w:rsid w:val="00AF3EA1"/>
    <w:rsid w:val="00AF41E8"/>
    <w:rsid w:val="00AF4F6D"/>
    <w:rsid w:val="00AF5835"/>
    <w:rsid w:val="00AF6453"/>
    <w:rsid w:val="00AF7748"/>
    <w:rsid w:val="00AF7F6A"/>
    <w:rsid w:val="00B01955"/>
    <w:rsid w:val="00B03AD3"/>
    <w:rsid w:val="00B05A88"/>
    <w:rsid w:val="00B158FD"/>
    <w:rsid w:val="00B17753"/>
    <w:rsid w:val="00B242B3"/>
    <w:rsid w:val="00B244E7"/>
    <w:rsid w:val="00B26B2B"/>
    <w:rsid w:val="00B309E0"/>
    <w:rsid w:val="00B378A3"/>
    <w:rsid w:val="00B4084F"/>
    <w:rsid w:val="00B4175D"/>
    <w:rsid w:val="00B44641"/>
    <w:rsid w:val="00B5561B"/>
    <w:rsid w:val="00B56121"/>
    <w:rsid w:val="00B571E5"/>
    <w:rsid w:val="00B6033F"/>
    <w:rsid w:val="00B61B47"/>
    <w:rsid w:val="00B6207B"/>
    <w:rsid w:val="00B654D3"/>
    <w:rsid w:val="00B654F6"/>
    <w:rsid w:val="00B70986"/>
    <w:rsid w:val="00B754A0"/>
    <w:rsid w:val="00B7618D"/>
    <w:rsid w:val="00B7642F"/>
    <w:rsid w:val="00B8532E"/>
    <w:rsid w:val="00B87DAE"/>
    <w:rsid w:val="00B94EC7"/>
    <w:rsid w:val="00B96687"/>
    <w:rsid w:val="00BA003B"/>
    <w:rsid w:val="00BA60A7"/>
    <w:rsid w:val="00BA6CE8"/>
    <w:rsid w:val="00BB01B0"/>
    <w:rsid w:val="00BB3EA4"/>
    <w:rsid w:val="00BB3ED4"/>
    <w:rsid w:val="00BB541D"/>
    <w:rsid w:val="00BC3E57"/>
    <w:rsid w:val="00BC6ABD"/>
    <w:rsid w:val="00BD2C44"/>
    <w:rsid w:val="00BD3244"/>
    <w:rsid w:val="00BD475A"/>
    <w:rsid w:val="00BD72B6"/>
    <w:rsid w:val="00BE256A"/>
    <w:rsid w:val="00BE3C95"/>
    <w:rsid w:val="00BF09EC"/>
    <w:rsid w:val="00BF11C4"/>
    <w:rsid w:val="00BF5331"/>
    <w:rsid w:val="00BF5899"/>
    <w:rsid w:val="00BF6A06"/>
    <w:rsid w:val="00C0258A"/>
    <w:rsid w:val="00C104CE"/>
    <w:rsid w:val="00C10EE0"/>
    <w:rsid w:val="00C12556"/>
    <w:rsid w:val="00C14FE0"/>
    <w:rsid w:val="00C174D4"/>
    <w:rsid w:val="00C1785F"/>
    <w:rsid w:val="00C21F3B"/>
    <w:rsid w:val="00C240B8"/>
    <w:rsid w:val="00C24141"/>
    <w:rsid w:val="00C30013"/>
    <w:rsid w:val="00C3179E"/>
    <w:rsid w:val="00C3275A"/>
    <w:rsid w:val="00C351B9"/>
    <w:rsid w:val="00C37D2E"/>
    <w:rsid w:val="00C43864"/>
    <w:rsid w:val="00C4710B"/>
    <w:rsid w:val="00C527F8"/>
    <w:rsid w:val="00C5328D"/>
    <w:rsid w:val="00C557AF"/>
    <w:rsid w:val="00C55E18"/>
    <w:rsid w:val="00C6170A"/>
    <w:rsid w:val="00C70EEC"/>
    <w:rsid w:val="00C71AE7"/>
    <w:rsid w:val="00C7470F"/>
    <w:rsid w:val="00C7558E"/>
    <w:rsid w:val="00C85510"/>
    <w:rsid w:val="00C870A6"/>
    <w:rsid w:val="00C9321E"/>
    <w:rsid w:val="00C953D2"/>
    <w:rsid w:val="00C96663"/>
    <w:rsid w:val="00C96B54"/>
    <w:rsid w:val="00C976FF"/>
    <w:rsid w:val="00CA26E9"/>
    <w:rsid w:val="00CA279E"/>
    <w:rsid w:val="00CA441E"/>
    <w:rsid w:val="00CA5A83"/>
    <w:rsid w:val="00CB50BF"/>
    <w:rsid w:val="00CB73FE"/>
    <w:rsid w:val="00CC55CB"/>
    <w:rsid w:val="00CC5A89"/>
    <w:rsid w:val="00CD16E3"/>
    <w:rsid w:val="00CD2838"/>
    <w:rsid w:val="00CD2AB6"/>
    <w:rsid w:val="00CE322D"/>
    <w:rsid w:val="00CE327D"/>
    <w:rsid w:val="00CE34E1"/>
    <w:rsid w:val="00CE511F"/>
    <w:rsid w:val="00CE563E"/>
    <w:rsid w:val="00CF057C"/>
    <w:rsid w:val="00CF7943"/>
    <w:rsid w:val="00CF79EE"/>
    <w:rsid w:val="00D0082D"/>
    <w:rsid w:val="00D040B7"/>
    <w:rsid w:val="00D05E3A"/>
    <w:rsid w:val="00D06266"/>
    <w:rsid w:val="00D070CF"/>
    <w:rsid w:val="00D14471"/>
    <w:rsid w:val="00D21138"/>
    <w:rsid w:val="00D22C75"/>
    <w:rsid w:val="00D318E5"/>
    <w:rsid w:val="00D32503"/>
    <w:rsid w:val="00D32E24"/>
    <w:rsid w:val="00D34D37"/>
    <w:rsid w:val="00D36AA5"/>
    <w:rsid w:val="00D40373"/>
    <w:rsid w:val="00D4119E"/>
    <w:rsid w:val="00D413F9"/>
    <w:rsid w:val="00D4179D"/>
    <w:rsid w:val="00D41BC2"/>
    <w:rsid w:val="00D427AF"/>
    <w:rsid w:val="00D4521B"/>
    <w:rsid w:val="00D45C39"/>
    <w:rsid w:val="00D46311"/>
    <w:rsid w:val="00D4738C"/>
    <w:rsid w:val="00D5273F"/>
    <w:rsid w:val="00D55A98"/>
    <w:rsid w:val="00D64D9C"/>
    <w:rsid w:val="00D679F7"/>
    <w:rsid w:val="00D67E4F"/>
    <w:rsid w:val="00D80020"/>
    <w:rsid w:val="00D80510"/>
    <w:rsid w:val="00D86130"/>
    <w:rsid w:val="00D91C53"/>
    <w:rsid w:val="00DA3EF3"/>
    <w:rsid w:val="00DA6DF6"/>
    <w:rsid w:val="00DB5795"/>
    <w:rsid w:val="00DB706C"/>
    <w:rsid w:val="00DB71B1"/>
    <w:rsid w:val="00DC2851"/>
    <w:rsid w:val="00DC6925"/>
    <w:rsid w:val="00DD0498"/>
    <w:rsid w:val="00DD1410"/>
    <w:rsid w:val="00DD29A9"/>
    <w:rsid w:val="00DD3ADD"/>
    <w:rsid w:val="00DD6DBB"/>
    <w:rsid w:val="00DE5797"/>
    <w:rsid w:val="00DE5FCF"/>
    <w:rsid w:val="00DF040A"/>
    <w:rsid w:val="00DF1E40"/>
    <w:rsid w:val="00DF60E0"/>
    <w:rsid w:val="00E01B03"/>
    <w:rsid w:val="00E01B41"/>
    <w:rsid w:val="00E045F4"/>
    <w:rsid w:val="00E074F2"/>
    <w:rsid w:val="00E11EC8"/>
    <w:rsid w:val="00E12727"/>
    <w:rsid w:val="00E13263"/>
    <w:rsid w:val="00E14D94"/>
    <w:rsid w:val="00E20CAC"/>
    <w:rsid w:val="00E2158B"/>
    <w:rsid w:val="00E2199B"/>
    <w:rsid w:val="00E240E1"/>
    <w:rsid w:val="00E24734"/>
    <w:rsid w:val="00E25873"/>
    <w:rsid w:val="00E25BCB"/>
    <w:rsid w:val="00E27C1A"/>
    <w:rsid w:val="00E34ADB"/>
    <w:rsid w:val="00E35A1B"/>
    <w:rsid w:val="00E40F51"/>
    <w:rsid w:val="00E42FD6"/>
    <w:rsid w:val="00E50ADF"/>
    <w:rsid w:val="00E51FB4"/>
    <w:rsid w:val="00E529CE"/>
    <w:rsid w:val="00E5342C"/>
    <w:rsid w:val="00E57FBE"/>
    <w:rsid w:val="00E633C4"/>
    <w:rsid w:val="00E65130"/>
    <w:rsid w:val="00E66362"/>
    <w:rsid w:val="00E73029"/>
    <w:rsid w:val="00E73C17"/>
    <w:rsid w:val="00E74BB5"/>
    <w:rsid w:val="00E76D70"/>
    <w:rsid w:val="00E85DF1"/>
    <w:rsid w:val="00E85EEF"/>
    <w:rsid w:val="00E86A9B"/>
    <w:rsid w:val="00E87E07"/>
    <w:rsid w:val="00E91482"/>
    <w:rsid w:val="00E93031"/>
    <w:rsid w:val="00E943C9"/>
    <w:rsid w:val="00E96302"/>
    <w:rsid w:val="00E969DE"/>
    <w:rsid w:val="00EA2CCF"/>
    <w:rsid w:val="00EA44B6"/>
    <w:rsid w:val="00EA67D9"/>
    <w:rsid w:val="00EB4AF1"/>
    <w:rsid w:val="00EB5C8B"/>
    <w:rsid w:val="00EC14E3"/>
    <w:rsid w:val="00EC380E"/>
    <w:rsid w:val="00EC46A2"/>
    <w:rsid w:val="00EC49B4"/>
    <w:rsid w:val="00EC4E6A"/>
    <w:rsid w:val="00EC71C8"/>
    <w:rsid w:val="00EC795E"/>
    <w:rsid w:val="00EC7CCC"/>
    <w:rsid w:val="00ED16E6"/>
    <w:rsid w:val="00ED1AFF"/>
    <w:rsid w:val="00ED22B3"/>
    <w:rsid w:val="00ED4183"/>
    <w:rsid w:val="00ED59D8"/>
    <w:rsid w:val="00ED60A3"/>
    <w:rsid w:val="00ED645A"/>
    <w:rsid w:val="00ED7F27"/>
    <w:rsid w:val="00EE163B"/>
    <w:rsid w:val="00EE2F1C"/>
    <w:rsid w:val="00EE4414"/>
    <w:rsid w:val="00EE4F18"/>
    <w:rsid w:val="00EE7D5E"/>
    <w:rsid w:val="00EF181B"/>
    <w:rsid w:val="00EF1F4D"/>
    <w:rsid w:val="00EF75D8"/>
    <w:rsid w:val="00F0207D"/>
    <w:rsid w:val="00F03E54"/>
    <w:rsid w:val="00F134F5"/>
    <w:rsid w:val="00F14FEB"/>
    <w:rsid w:val="00F15E72"/>
    <w:rsid w:val="00F17884"/>
    <w:rsid w:val="00F20604"/>
    <w:rsid w:val="00F2504D"/>
    <w:rsid w:val="00F25A5C"/>
    <w:rsid w:val="00F25F17"/>
    <w:rsid w:val="00F269BB"/>
    <w:rsid w:val="00F26E7B"/>
    <w:rsid w:val="00F313B2"/>
    <w:rsid w:val="00F400E1"/>
    <w:rsid w:val="00F405A8"/>
    <w:rsid w:val="00F43344"/>
    <w:rsid w:val="00F4366B"/>
    <w:rsid w:val="00F45E13"/>
    <w:rsid w:val="00F471B1"/>
    <w:rsid w:val="00F47B85"/>
    <w:rsid w:val="00F502A6"/>
    <w:rsid w:val="00F50D4E"/>
    <w:rsid w:val="00F50E4D"/>
    <w:rsid w:val="00F53AC7"/>
    <w:rsid w:val="00F53F84"/>
    <w:rsid w:val="00F54BDD"/>
    <w:rsid w:val="00F5645C"/>
    <w:rsid w:val="00F57E19"/>
    <w:rsid w:val="00F61789"/>
    <w:rsid w:val="00F654BC"/>
    <w:rsid w:val="00F66E8D"/>
    <w:rsid w:val="00F67743"/>
    <w:rsid w:val="00F70C5A"/>
    <w:rsid w:val="00F73A6A"/>
    <w:rsid w:val="00F742B3"/>
    <w:rsid w:val="00F77D1F"/>
    <w:rsid w:val="00F84E54"/>
    <w:rsid w:val="00F855E1"/>
    <w:rsid w:val="00F86B0D"/>
    <w:rsid w:val="00F93A9F"/>
    <w:rsid w:val="00FA2061"/>
    <w:rsid w:val="00FA3D46"/>
    <w:rsid w:val="00FA4387"/>
    <w:rsid w:val="00FA6F1F"/>
    <w:rsid w:val="00FB08A3"/>
    <w:rsid w:val="00FB1EA5"/>
    <w:rsid w:val="00FB2C3C"/>
    <w:rsid w:val="00FB3F0F"/>
    <w:rsid w:val="00FB479A"/>
    <w:rsid w:val="00FC0A10"/>
    <w:rsid w:val="00FC11E1"/>
    <w:rsid w:val="00FD033D"/>
    <w:rsid w:val="00FD0B7D"/>
    <w:rsid w:val="00FD260A"/>
    <w:rsid w:val="00FD389B"/>
    <w:rsid w:val="00FD4D38"/>
    <w:rsid w:val="00FD607E"/>
    <w:rsid w:val="00FE129F"/>
    <w:rsid w:val="00FE1485"/>
    <w:rsid w:val="00FE4F09"/>
    <w:rsid w:val="00FE6219"/>
    <w:rsid w:val="00FF1589"/>
    <w:rsid w:val="00FF2D4B"/>
    <w:rsid w:val="00F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1377"/>
    <o:shapelayout v:ext="edit">
      <o:idmap v:ext="edit" data="1"/>
    </o:shapelayout>
  </w:shapeDefaults>
  <w:decimalSymbol w:val="."/>
  <w:listSeparator w:val=","/>
  <w14:docId w14:val="71121EE9"/>
  <w15:docId w15:val="{91265D66-CD9D-4CAD-8879-6F9673ED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spacing w:after="200"/>
      <w:jc w:val="both"/>
    </w:pPr>
    <w:rPr>
      <w:rFonts w:ascii="Times" w:hAnsi="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sz w:val="40"/>
    </w:rPr>
  </w:style>
  <w:style w:type="paragraph" w:styleId="FootnoteText">
    <w:name w:val="footnote text"/>
    <w:basedOn w:val="Normal"/>
    <w:next w:val="TFReferencesSection"/>
    <w:semiHidden/>
  </w:style>
  <w:style w:type="paragraph" w:customStyle="1" w:styleId="TFReferencesSection">
    <w:name w:val="TF_References_Section"/>
    <w:basedOn w:val="Normal"/>
    <w:pPr>
      <w:spacing w:line="480" w:lineRule="auto"/>
      <w:ind w:firstLine="187"/>
    </w:pPr>
  </w:style>
  <w:style w:type="paragraph" w:customStyle="1" w:styleId="TAMainText">
    <w:name w:val="TA_Main_Text"/>
    <w:basedOn w:val="Normal"/>
    <w:pPr>
      <w:spacing w:after="0" w:line="480" w:lineRule="auto"/>
      <w:ind w:firstLine="202"/>
    </w:pPr>
  </w:style>
  <w:style w:type="paragraph" w:customStyle="1" w:styleId="BATitle">
    <w:name w:val="BA_Title"/>
    <w:basedOn w:val="Normal"/>
    <w:next w:val="BBAuthorName"/>
    <w:pPr>
      <w:spacing w:before="720" w:after="360" w:line="480" w:lineRule="auto"/>
      <w:jc w:val="center"/>
    </w:pPr>
    <w:rPr>
      <w:rFonts w:ascii="Times New Roman" w:hAnsi="Times New Roman"/>
      <w:sz w:val="44"/>
    </w:rPr>
  </w:style>
  <w:style w:type="paragraph" w:customStyle="1" w:styleId="BBAuthorName">
    <w:name w:val="BB_Author_Name"/>
    <w:basedOn w:val="Normal"/>
    <w:next w:val="BCAuthorAddress"/>
    <w:pPr>
      <w:spacing w:after="240" w:line="480" w:lineRule="auto"/>
      <w:jc w:val="center"/>
    </w:pPr>
    <w:rPr>
      <w:i/>
    </w:rPr>
  </w:style>
  <w:style w:type="paragraph" w:customStyle="1" w:styleId="BCAuthorAddress">
    <w:name w:val="BC_Author_Address"/>
    <w:basedOn w:val="Normal"/>
    <w:next w:val="BIEmailAddress"/>
    <w:pPr>
      <w:spacing w:after="240" w:line="480" w:lineRule="auto"/>
      <w:jc w:val="center"/>
    </w:pPr>
  </w:style>
  <w:style w:type="paragraph" w:customStyle="1" w:styleId="BIEmailAddress">
    <w:name w:val="BI_Email_Address"/>
    <w:basedOn w:val="Normal"/>
    <w:next w:val="AIReceivedDate"/>
    <w:pPr>
      <w:spacing w:line="480" w:lineRule="auto"/>
    </w:pPr>
  </w:style>
  <w:style w:type="paragraph" w:customStyle="1" w:styleId="AIReceivedDate">
    <w:name w:val="AI_Received_Date"/>
    <w:basedOn w:val="Normal"/>
    <w:next w:val="BDAbstract"/>
    <w:pPr>
      <w:spacing w:after="240" w:line="480" w:lineRule="auto"/>
    </w:pPr>
    <w:rPr>
      <w:b/>
    </w:rPr>
  </w:style>
  <w:style w:type="paragraph" w:customStyle="1" w:styleId="BDAbstract">
    <w:name w:val="BD_Abstract"/>
    <w:basedOn w:val="Normal"/>
    <w:next w:val="TAMainText"/>
    <w:pPr>
      <w:spacing w:before="360" w:after="360" w:line="480" w:lineRule="auto"/>
    </w:pPr>
  </w:style>
  <w:style w:type="paragraph" w:customStyle="1" w:styleId="TDAcknowledgments">
    <w:name w:val="TD_Acknowledgments"/>
    <w:basedOn w:val="Normal"/>
    <w:next w:val="Normal"/>
    <w:pPr>
      <w:spacing w:before="200" w:line="480" w:lineRule="auto"/>
      <w:ind w:firstLine="202"/>
    </w:pPr>
  </w:style>
  <w:style w:type="paragraph" w:customStyle="1" w:styleId="TESupportingInformation">
    <w:name w:val="TE_Supporting_Information"/>
    <w:basedOn w:val="Normal"/>
    <w:next w:val="Normal"/>
    <w:pPr>
      <w:spacing w:line="480" w:lineRule="auto"/>
      <w:ind w:firstLine="187"/>
    </w:pPr>
  </w:style>
  <w:style w:type="paragraph" w:customStyle="1" w:styleId="VCSchemeTitle">
    <w:name w:val="VC_Scheme_Title"/>
    <w:basedOn w:val="Normal"/>
    <w:next w:val="Normal"/>
    <w:pPr>
      <w:spacing w:line="480" w:lineRule="auto"/>
    </w:pPr>
  </w:style>
  <w:style w:type="paragraph" w:customStyle="1" w:styleId="VDTableTitle">
    <w:name w:val="VD_Table_Title"/>
    <w:basedOn w:val="Normal"/>
    <w:next w:val="Normal"/>
    <w:pPr>
      <w:spacing w:line="480" w:lineRule="auto"/>
    </w:pPr>
  </w:style>
  <w:style w:type="paragraph" w:customStyle="1" w:styleId="VAFigureCaption">
    <w:name w:val="VA_Figure_Caption"/>
    <w:basedOn w:val="Normal"/>
    <w:next w:val="Normal"/>
    <w:pPr>
      <w:spacing w:line="480" w:lineRule="auto"/>
    </w:pPr>
  </w:style>
  <w:style w:type="paragraph" w:customStyle="1" w:styleId="VBChartTitle">
    <w:name w:val="VB_Chart_Title"/>
    <w:basedOn w:val="Normal"/>
    <w:next w:val="Normal"/>
    <w:pPr>
      <w:spacing w:line="480" w:lineRule="auto"/>
    </w:pPr>
  </w:style>
  <w:style w:type="paragraph" w:customStyle="1" w:styleId="FETableFootnote">
    <w:name w:val="FE_Table_Footnote"/>
    <w:basedOn w:val="Normal"/>
    <w:next w:val="Normal"/>
    <w:pPr>
      <w:ind w:firstLine="187"/>
    </w:pPr>
  </w:style>
  <w:style w:type="paragraph" w:customStyle="1" w:styleId="FCChartFootnote">
    <w:name w:val="FC_Chart_Footnote"/>
    <w:basedOn w:val="Normal"/>
    <w:next w:val="Normal"/>
    <w:pPr>
      <w:ind w:firstLine="187"/>
    </w:pPr>
  </w:style>
  <w:style w:type="paragraph" w:customStyle="1" w:styleId="FDSchemeFootnote">
    <w:name w:val="FD_Scheme_Footnote"/>
    <w:basedOn w:val="Normal"/>
    <w:next w:val="Normal"/>
    <w:pPr>
      <w:ind w:firstLine="187"/>
    </w:pPr>
  </w:style>
  <w:style w:type="paragraph" w:customStyle="1" w:styleId="TCTableBody">
    <w:name w:val="TC_Table_Body"/>
    <w:basedOn w:val="Normal"/>
  </w:style>
  <w:style w:type="paragraph" w:customStyle="1" w:styleId="AFTitleRunningHead">
    <w:name w:val="AF_Title_Running_Head"/>
    <w:basedOn w:val="Normal"/>
    <w:next w:val="TAMainText"/>
    <w:pPr>
      <w:spacing w:line="480" w:lineRule="auto"/>
    </w:pPr>
  </w:style>
  <w:style w:type="paragraph" w:customStyle="1" w:styleId="BEAuthorBiography">
    <w:name w:val="BE_Author_Biography"/>
    <w:basedOn w:val="Normal"/>
    <w:pPr>
      <w:spacing w:line="480" w:lineRule="auto"/>
    </w:pPr>
  </w:style>
  <w:style w:type="paragraph" w:customStyle="1" w:styleId="FACorrespondingAuthorFootnote">
    <w:name w:val="FA_Corresponding_Author_Footnote"/>
    <w:basedOn w:val="Normal"/>
    <w:next w:val="TAMainText"/>
    <w:pPr>
      <w:spacing w:line="480" w:lineRule="auto"/>
    </w:pPr>
  </w:style>
  <w:style w:type="paragraph" w:customStyle="1" w:styleId="SNSynopsisTOC">
    <w:name w:val="SN_Synopsis_TOC"/>
    <w:basedOn w:val="Normal"/>
    <w:pPr>
      <w:spacing w:line="480" w:lineRule="auto"/>
    </w:p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GKeywords">
    <w:name w:val="BG_Keywords"/>
    <w:basedOn w:val="Normal"/>
    <w:pPr>
      <w:spacing w:line="480" w:lineRule="auto"/>
    </w:pPr>
  </w:style>
  <w:style w:type="paragraph" w:customStyle="1" w:styleId="BHBriefs">
    <w:name w:val="BH_Briefs"/>
    <w:basedOn w:val="Normal"/>
    <w:pPr>
      <w:spacing w:line="480" w:lineRule="auto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E96302"/>
    <w:rPr>
      <w:rFonts w:ascii="Tahoma" w:hAnsi="Tahoma" w:cs="Tahoma"/>
      <w:sz w:val="16"/>
      <w:szCs w:val="16"/>
    </w:rPr>
  </w:style>
  <w:style w:type="paragraph" w:customStyle="1" w:styleId="StyleFACorrespondingAuthorFootnote7pt">
    <w:name w:val="Style FA_Corresponding_Author_Footnote + 7 pt"/>
    <w:basedOn w:val="Normal"/>
    <w:next w:val="BGKeywords"/>
    <w:link w:val="StyleFACorrespondingAuthorFootnote7ptChar"/>
    <w:autoRedefine/>
    <w:rsid w:val="00C10EE0"/>
    <w:pPr>
      <w:spacing w:after="0"/>
      <w:jc w:val="left"/>
    </w:pPr>
    <w:rPr>
      <w:rFonts w:ascii="Arno Pro" w:hAnsi="Arno Pro"/>
      <w:kern w:val="20"/>
      <w:sz w:val="18"/>
    </w:rPr>
  </w:style>
  <w:style w:type="character" w:customStyle="1" w:styleId="StyleFACorrespondingAuthorFootnote7ptChar">
    <w:name w:val="Style FA_Corresponding_Author_Footnote + 7 pt Char"/>
    <w:link w:val="StyleFACorrespondingAuthorFootnote7pt"/>
    <w:rsid w:val="00C10EE0"/>
    <w:rPr>
      <w:rFonts w:ascii="Arno Pro" w:hAnsi="Arno Pro"/>
      <w:kern w:val="20"/>
      <w:sz w:val="18"/>
    </w:rPr>
  </w:style>
  <w:style w:type="paragraph" w:customStyle="1" w:styleId="FAAuthorInfoSubtitle">
    <w:name w:val="FA_Author_Info_Subtitle"/>
    <w:basedOn w:val="Normal"/>
    <w:link w:val="FAAuthorInfoSubtitleChar"/>
    <w:autoRedefine/>
    <w:rsid w:val="00DD6DBB"/>
    <w:pPr>
      <w:spacing w:before="120" w:after="60" w:line="480" w:lineRule="auto"/>
      <w:jc w:val="left"/>
    </w:pPr>
    <w:rPr>
      <w:b/>
    </w:rPr>
  </w:style>
  <w:style w:type="character" w:customStyle="1" w:styleId="FAAuthorInfoSubtitleChar">
    <w:name w:val="FA_Author_Info_Subtitle Char"/>
    <w:link w:val="FAAuthorInfoSubtitle"/>
    <w:rsid w:val="00DD6DBB"/>
    <w:rPr>
      <w:rFonts w:ascii="Times" w:hAnsi="Times"/>
      <w:b/>
      <w:sz w:val="24"/>
    </w:rPr>
  </w:style>
  <w:style w:type="paragraph" w:customStyle="1" w:styleId="Default">
    <w:name w:val="Default"/>
    <w:rsid w:val="001A7A9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762A2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62A2E"/>
    <w:rPr>
      <w:rFonts w:ascii="Times" w:hAnsi="Times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05D1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CE563E"/>
    <w:pPr>
      <w:jc w:val="both"/>
    </w:pPr>
    <w:rPr>
      <w:rFonts w:ascii="Times" w:hAnsi="Times"/>
      <w:sz w:val="24"/>
    </w:rPr>
  </w:style>
  <w:style w:type="character" w:customStyle="1" w:styleId="lrzxr">
    <w:name w:val="lrzxr"/>
    <w:basedOn w:val="DefaultParagraphFont"/>
    <w:rsid w:val="00B70986"/>
  </w:style>
  <w:style w:type="paragraph" w:styleId="NormalWeb">
    <w:name w:val="Normal (Web)"/>
    <w:basedOn w:val="Normal"/>
    <w:uiPriority w:val="99"/>
    <w:semiHidden/>
    <w:unhideWhenUsed/>
    <w:rsid w:val="00C0258A"/>
    <w:pPr>
      <w:spacing w:before="100" w:beforeAutospacing="1" w:after="100" w:afterAutospacing="1"/>
      <w:jc w:val="left"/>
    </w:pPr>
    <w:rPr>
      <w:rFonts w:ascii="Times New Roman" w:eastAsiaTheme="minorEastAsia" w:hAnsi="Times New Roman"/>
      <w:szCs w:val="24"/>
      <w:lang w:val="en-GB" w:eastAsia="en-GB"/>
    </w:rPr>
  </w:style>
  <w:style w:type="table" w:styleId="TableGrid">
    <w:name w:val="Table Grid"/>
    <w:basedOn w:val="TableNormal"/>
    <w:uiPriority w:val="39"/>
    <w:rsid w:val="005A5B79"/>
    <w:rPr>
      <w:rFonts w:asciiTheme="minorHAnsi" w:eastAsiaTheme="minorHAnsi" w:hAnsiTheme="minorHAnsi" w:cstheme="minorBidi"/>
      <w:sz w:val="22"/>
      <w:szCs w:val="22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786EB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86EBE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786EBE"/>
    <w:rPr>
      <w:rFonts w:ascii="Times" w:hAnsi="Time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86E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86EBE"/>
    <w:rPr>
      <w:rFonts w:ascii="Times" w:hAnsi="Times"/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F60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2542B"/>
    <w:rPr>
      <w:b/>
      <w:bCs/>
    </w:rPr>
  </w:style>
  <w:style w:type="character" w:styleId="LineNumber">
    <w:name w:val="line number"/>
    <w:basedOn w:val="DefaultParagraphFont"/>
    <w:semiHidden/>
    <w:unhideWhenUsed/>
    <w:rsid w:val="00907FB1"/>
  </w:style>
  <w:style w:type="paragraph" w:styleId="ListParagraph">
    <w:name w:val="List Paragraph"/>
    <w:basedOn w:val="Normal"/>
    <w:uiPriority w:val="34"/>
    <w:qFormat/>
    <w:rsid w:val="00CB50BF"/>
    <w:pPr>
      <w:spacing w:after="0"/>
      <w:ind w:left="720"/>
      <w:contextualSpacing/>
      <w:jc w:val="left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4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864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qdy8\AppData\Local\Microsoft\Windows\INetCache\Content.Outlook\PBKEZ7F4\MF1_2911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AC9004ADE364AB27A9D14EB44EB82" ma:contentTypeVersion="13" ma:contentTypeDescription="Create a new document." ma:contentTypeScope="" ma:versionID="fc457b4f4830b06c59f67b4724000960">
  <xsd:schema xmlns:xsd="http://www.w3.org/2001/XMLSchema" xmlns:xs="http://www.w3.org/2001/XMLSchema" xmlns:p="http://schemas.microsoft.com/office/2006/metadata/properties" xmlns:ns3="c7c28af8-af40-4aa9-a611-bd0b2597c63c" xmlns:ns4="9c8151fc-1efa-425e-8d57-fc4eb8a8fabd" targetNamespace="http://schemas.microsoft.com/office/2006/metadata/properties" ma:root="true" ma:fieldsID="4faec94b67053467b26a6ac353b209ed" ns3:_="" ns4:_="">
    <xsd:import namespace="c7c28af8-af40-4aa9-a611-bd0b2597c63c"/>
    <xsd:import namespace="9c8151fc-1efa-425e-8d57-fc4eb8a8fa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28af8-af40-4aa9-a611-bd0b2597c6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151fc-1efa-425e-8d57-fc4eb8a8fab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CA3A2-75E6-404B-AA5B-DAC6D7C101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A26F6B-794D-4838-A4F6-7309D9B770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c28af8-af40-4aa9-a611-bd0b2597c63c"/>
    <ds:schemaRef ds:uri="9c8151fc-1efa-425e-8d57-fc4eb8a8f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D6FF16-8329-43F5-B36C-973B23EB5477}">
  <ds:schemaRefs>
    <ds:schemaRef ds:uri="9c8151fc-1efa-425e-8d57-fc4eb8a8fabd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c7c28af8-af40-4aa9-a611-bd0b2597c63c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0CD3D63-1BA3-4E3B-A41F-462DCBFF3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MF1_291118</Template>
  <TotalTime>141</TotalTime>
  <Pages>2</Pages>
  <Words>363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Electronic Submission to ACS Journals</vt:lpstr>
    </vt:vector>
  </TitlesOfParts>
  <Company>ACS</Company>
  <LinksUpToDate>false</LinksUpToDate>
  <CharactersWithSpaces>1983</CharactersWithSpaces>
  <SharedDoc>false</SharedDoc>
  <HLinks>
    <vt:vector size="6" baseType="variant">
      <vt:variant>
        <vt:i4>4849748</vt:i4>
      </vt:variant>
      <vt:variant>
        <vt:i4>0</vt:i4>
      </vt:variant>
      <vt:variant>
        <vt:i4>0</vt:i4>
      </vt:variant>
      <vt:variant>
        <vt:i4>5</vt:i4>
      </vt:variant>
      <vt:variant>
        <vt:lpwstr>http://pubs.acs.org/page/4authors/index.html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to ACS Journals</dc:title>
  <dc:subject/>
  <dc:creator>Neil Lant;John Dean</dc:creator>
  <cp:keywords/>
  <dc:description/>
  <cp:lastModifiedBy>Lant, Neil</cp:lastModifiedBy>
  <cp:revision>20</cp:revision>
  <cp:lastPrinted>2019-01-22T13:44:00Z</cp:lastPrinted>
  <dcterms:created xsi:type="dcterms:W3CDTF">2020-03-19T20:59:00Z</dcterms:created>
  <dcterms:modified xsi:type="dcterms:W3CDTF">2020-03-24T17:42:00Z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0x0101000F6AC9004ADE364AB27A9D14EB44EB82</vt:lpwstr>
  </property>
</Properties>
</file>